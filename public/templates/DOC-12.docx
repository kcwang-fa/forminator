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D8C3" w14:textId="77777777" w:rsidR="0047368D" w:rsidRDefault="004C61B0">
      <w:pPr>
        <w:pStyle w:val="BodyText"/>
        <w:spacing w:line="0" w:lineRule="atLeast"/>
        <w:rPr>
          <w:lang w:eastAsia="zh-TW"/>
        </w:rPr>
      </w:pPr>
      <w:bookmarkStart w:id="0" w:name="OLE_LINK1"/>
      <w:r>
        <w:rPr>
          <w:rFonts w:ascii="DFKai-SB" w:eastAsia="DFKai-SB" w:hAnsi="DFKai-SB"/>
          <w:bCs/>
          <w:color w:val="000000"/>
          <w:lang w:eastAsia="zh-TW"/>
        </w:rPr>
        <w:t>表單編號：</w:t>
      </w:r>
      <w:r>
        <w:rPr>
          <w:rFonts w:eastAsia="DFKai-SB" w:cs="Times New Roman"/>
          <w:bCs/>
          <w:color w:val="000000"/>
          <w:lang w:eastAsia="zh-TW"/>
        </w:rPr>
        <w:t>IRB-002-1</w:t>
      </w:r>
      <w:r>
        <w:rPr>
          <w:color w:val="000000"/>
          <w:lang w:eastAsia="zh-TW"/>
        </w:rPr>
        <w:t xml:space="preserve">                                 </w:t>
      </w:r>
      <w:r>
        <w:rPr>
          <w:rFonts w:eastAsia="DFKai-SB" w:cs="Times New Roman"/>
          <w:b/>
          <w:bCs/>
          <w:color w:val="000000"/>
          <w:lang w:eastAsia="zh-TW"/>
        </w:rPr>
        <w:t>IRB</w:t>
      </w:r>
      <w:r>
        <w:rPr>
          <w:rFonts w:eastAsia="DFKai-SB" w:cs="Times New Roman"/>
          <w:b/>
          <w:bCs/>
          <w:color w:val="000000"/>
          <w:lang w:eastAsia="zh-TW"/>
        </w:rPr>
        <w:t>編號：</w:t>
      </w:r>
    </w:p>
    <w:p w14:paraId="418AAF65" w14:textId="77777777" w:rsidR="0047368D" w:rsidRDefault="004C61B0">
      <w:pPr>
        <w:pStyle w:val="BodyText"/>
        <w:spacing w:line="0" w:lineRule="atLeast"/>
        <w:jc w:val="center"/>
        <w:rPr>
          <w:lang w:eastAsia="zh-TW"/>
        </w:rPr>
      </w:pPr>
      <w:r>
        <w:rPr>
          <w:rFonts w:ascii="DFKai-SB" w:eastAsia="DFKai-SB" w:hAnsi="DFKai-SB"/>
          <w:b/>
          <w:bCs/>
          <w:color w:val="000000"/>
          <w:sz w:val="32"/>
          <w:szCs w:val="32"/>
          <w:lang w:eastAsia="zh-TW"/>
        </w:rPr>
        <w:t>衛生福利部疾病管制署</w:t>
      </w:r>
      <w:r>
        <w:rPr>
          <w:rFonts w:ascii="DFKai-SB" w:eastAsia="DFKai-SB" w:hAnsi="DFKai-SB"/>
          <w:b/>
          <w:color w:val="000000"/>
          <w:sz w:val="32"/>
          <w:szCs w:val="32"/>
          <w:lang w:eastAsia="zh-TW"/>
        </w:rPr>
        <w:t>人體研究倫理審查會</w:t>
      </w:r>
    </w:p>
    <w:p w14:paraId="00778798" w14:textId="77777777" w:rsidR="0047368D" w:rsidRDefault="004C61B0">
      <w:pPr>
        <w:spacing w:after="240" w:line="0" w:lineRule="atLeast"/>
        <w:ind w:left="181" w:hanging="181"/>
        <w:jc w:val="center"/>
      </w:pPr>
      <w:r>
        <w:rPr>
          <w:rFonts w:ascii="DFKai-SB" w:eastAsia="DFKai-SB" w:hAnsi="DFKai-SB"/>
          <w:b/>
          <w:color w:val="000000"/>
          <w:sz w:val="32"/>
        </w:rPr>
        <w:t>人體</w:t>
      </w:r>
      <w:r>
        <w:rPr>
          <w:rFonts w:ascii="DFKai-SB" w:eastAsia="DFKai-SB" w:hAnsi="DFKai-SB"/>
          <w:b/>
          <w:color w:val="000000"/>
          <w:sz w:val="32"/>
          <w:lang w:eastAsia="zh-TW"/>
        </w:rPr>
        <w:t>研究</w:t>
      </w:r>
      <w:r>
        <w:rPr>
          <w:rFonts w:ascii="DFKai-SB" w:eastAsia="DFKai-SB" w:hAnsi="DFKai-SB"/>
          <w:b/>
          <w:color w:val="000000"/>
          <w:sz w:val="32"/>
        </w:rPr>
        <w:t>計畫申請表</w:t>
      </w:r>
    </w:p>
    <w:tbl>
      <w:tblPr>
        <w:tblW w:w="1019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1210"/>
        <w:gridCol w:w="1478"/>
        <w:gridCol w:w="682"/>
        <w:gridCol w:w="1200"/>
        <w:gridCol w:w="3711"/>
      </w:tblGrid>
      <w:tr w:rsidR="0047368D" w14:paraId="0DFBCE40" w14:textId="77777777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1019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bookmarkEnd w:id="0"/>
          <w:p w14:paraId="049973CA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center"/>
            </w:pPr>
            <w:r>
              <w:rPr>
                <w:rFonts w:eastAsia="DFKai-SB"/>
                <w:b/>
                <w:color w:val="000000"/>
                <w:sz w:val="28"/>
                <w:szCs w:val="28"/>
                <w:lang w:eastAsia="zh-TW"/>
              </w:rPr>
              <w:t>基本資料</w:t>
            </w:r>
          </w:p>
        </w:tc>
      </w:tr>
      <w:tr w:rsidR="0047368D" w14:paraId="11711352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  <w:jc w:val="center"/>
        </w:trPr>
        <w:tc>
          <w:tcPr>
            <w:tcW w:w="191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241F45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</w:rPr>
            </w:pPr>
            <w:r>
              <w:rPr>
                <w:rFonts w:eastAsia="DFKai-SB"/>
                <w:color w:val="000000"/>
              </w:rPr>
              <w:t>計畫名稱</w:t>
            </w:r>
          </w:p>
        </w:tc>
        <w:tc>
          <w:tcPr>
            <w:tcW w:w="121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043C3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</w:rPr>
              <w:t>中文</w:t>
            </w:r>
          </w:p>
        </w:tc>
        <w:tc>
          <w:tcPr>
            <w:tcW w:w="7071" w:type="dxa"/>
            <w:gridSpan w:val="4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C4800B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>{project_title_zh}</w:t>
            </w:r>
          </w:p>
        </w:tc>
      </w:tr>
      <w:tr w:rsidR="0047368D" w14:paraId="059F025B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  <w:jc w:val="center"/>
        </w:trPr>
        <w:tc>
          <w:tcPr>
            <w:tcW w:w="1915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FEE4CA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9BF579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</w:rPr>
              <w:t>英文</w:t>
            </w:r>
          </w:p>
        </w:tc>
        <w:tc>
          <w:tcPr>
            <w:tcW w:w="7071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24DF80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>{project_title_en}</w:t>
            </w:r>
          </w:p>
        </w:tc>
      </w:tr>
      <w:tr w:rsidR="0047368D" w14:paraId="4AACFD7C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191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2A00CD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計畫主持人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D849A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</w:rPr>
              <w:t>中文</w:t>
            </w:r>
            <w:r>
              <w:rPr>
                <w:rFonts w:eastAsia="DFKai-SB"/>
                <w:color w:val="000000"/>
                <w:lang w:eastAsia="zh-TW"/>
              </w:rPr>
              <w:t>姓名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84D066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{pi_name_zh}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3BCBB2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</w:rPr>
              <w:t>英文</w:t>
            </w:r>
            <w:r>
              <w:rPr>
                <w:rFonts w:eastAsia="DFKai-SB"/>
                <w:color w:val="000000"/>
                <w:lang w:eastAsia="zh-TW"/>
              </w:rPr>
              <w:t>姓名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02420F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{pi_name_en}</w:t>
            </w:r>
          </w:p>
        </w:tc>
      </w:tr>
      <w:tr w:rsidR="0047368D" w14:paraId="2B419D87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855530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</w:rPr>
            </w:pP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21F5CB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  <w:lang w:eastAsia="zh-TW"/>
              </w:rPr>
              <w:t>職稱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DF410B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{pi_title}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CF03BC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</w:rPr>
            </w:pPr>
            <w:r>
              <w:rPr>
                <w:rFonts w:eastAsia="DFKai-SB"/>
                <w:color w:val="000000"/>
              </w:rPr>
              <w:t>服務單位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CF1ABD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{pi_unit}</w:t>
            </w:r>
          </w:p>
        </w:tc>
      </w:tr>
      <w:tr w:rsidR="0047368D" w14:paraId="4E75C0BD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4507DB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</w:rPr>
            </w:pP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4B1ECB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</w:rPr>
            </w:pPr>
            <w:r>
              <w:rPr>
                <w:rFonts w:eastAsia="DFKai-SB"/>
                <w:color w:val="000000"/>
              </w:rPr>
              <w:t>聯絡電話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E94176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{pi_phone}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814567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</w:rPr>
              <w:t>電子</w:t>
            </w:r>
            <w:r>
              <w:rPr>
                <w:rFonts w:eastAsia="DFKai-SB"/>
                <w:color w:val="000000"/>
                <w:lang w:eastAsia="zh-TW"/>
              </w:rPr>
              <w:t>信箱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504BB9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{pi_email}</w:t>
            </w:r>
          </w:p>
        </w:tc>
      </w:tr>
      <w:tr w:rsidR="0047368D" w14:paraId="209B56FF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6FE5E9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</w:rPr>
            </w:pPr>
          </w:p>
        </w:tc>
        <w:tc>
          <w:tcPr>
            <w:tcW w:w="82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D3C78D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IRB</w:t>
            </w:r>
            <w:r>
              <w:rPr>
                <w:rFonts w:eastAsia="DFKai-SB"/>
                <w:color w:val="000000"/>
                <w:lang w:eastAsia="zh-TW"/>
              </w:rPr>
              <w:t>相關訓練證明</w:t>
            </w:r>
            <w:r>
              <w:rPr>
                <w:rFonts w:eastAsia="DFKai-SB"/>
                <w:color w:val="000000"/>
                <w:lang w:eastAsia="zh-TW"/>
              </w:rPr>
              <w:t xml:space="preserve">    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>{irb0021_irb_training_cert} 有（請檢附）</w:t>
            </w:r>
          </w:p>
        </w:tc>
      </w:tr>
      <w:tr w:rsidR="0047368D" w14:paraId="5C472A26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  <w:jc w:val="center"/>
        </w:trPr>
        <w:tc>
          <w:tcPr>
            <w:tcW w:w="1915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654843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協同主持人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91DABB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姓名</w:t>
            </w:r>
          </w:p>
        </w:tc>
        <w:tc>
          <w:tcPr>
            <w:tcW w:w="707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80E7BE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{co_pi_names}</w:t>
            </w:r>
          </w:p>
        </w:tc>
      </w:tr>
      <w:tr w:rsidR="0047368D" w14:paraId="3946C1A7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28ECF7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178E8F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職稱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4BAB9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{co_pi_titles}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3C1C94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</w:pPr>
            <w:r>
              <w:rPr>
                <w:rFonts w:eastAsia="DFKai-SB"/>
                <w:color w:val="000000"/>
                <w:lang w:eastAsia="zh-TW"/>
              </w:rPr>
              <w:t>服務單位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213DA4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{co_pi_units}</w:t>
            </w:r>
          </w:p>
        </w:tc>
      </w:tr>
      <w:tr w:rsidR="0047368D" w14:paraId="714AC1D0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7FEDEB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聯絡人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D750CC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姓名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4388B1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{contact_name_zh}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DF94F7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職稱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629714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{contact_title}</w:t>
            </w:r>
          </w:p>
        </w:tc>
      </w:tr>
      <w:tr w:rsidR="0047368D" w14:paraId="06F4A277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FA49D0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E9724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聯絡電話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290D1A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{contact_phone}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E89428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電子信箱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88AA29" w14:textId="77777777" w:rsidR="0047368D" w:rsidRDefault="0047368D">
            <w:r>
              <w:rPr>
                <w:rFonts w:ascii="Times New Roman" w:eastAsia="DFKai-SB" w:hAnsi="Times New Roman" w:cs="Times New Roman" w:hint="eastAsia"/>
              </w:rPr>
              <w:t>{contact_email}</w:t>
            </w:r>
          </w:p>
        </w:tc>
      </w:tr>
      <w:tr w:rsidR="0047368D" w14:paraId="260D4D6E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0196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097237" w14:textId="77777777" w:rsidR="0047368D" w:rsidRDefault="004C61B0">
            <w:pPr>
              <w:tabs>
                <w:tab w:val="left" w:pos="336"/>
              </w:tabs>
              <w:spacing w:line="400" w:lineRule="exact"/>
              <w:ind w:left="91" w:right="60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多中心研究計畫，署外其他中心計畫主持人</w:t>
            </w:r>
            <w:r>
              <w:rPr>
                <w:rFonts w:eastAsia="DFKai-SB"/>
                <w:color w:val="000000"/>
                <w:lang w:eastAsia="zh-TW"/>
              </w:rPr>
              <w:t>(</w:t>
            </w:r>
            <w:r>
              <w:rPr>
                <w:rFonts w:eastAsia="DFKai-SB"/>
                <w:color w:val="000000"/>
                <w:lang w:eastAsia="zh-TW"/>
              </w:rPr>
              <w:t>請逐一列出，總主持人請於服務單位處備註</w:t>
            </w:r>
            <w:r>
              <w:rPr>
                <w:rFonts w:eastAsia="DFKai-SB"/>
                <w:color w:val="000000"/>
                <w:lang w:eastAsia="zh-TW"/>
              </w:rPr>
              <w:t>*)</w:t>
            </w:r>
            <w:r>
              <w:rPr>
                <w:rFonts w:eastAsia="DFKai-SB"/>
                <w:color w:val="000000"/>
                <w:lang w:eastAsia="zh-TW"/>
              </w:rPr>
              <w:t>：</w:t>
            </w:r>
          </w:p>
          <w:p w14:paraId="6F6F90A7" w14:textId="77777777" w:rsidR="0047368D" w:rsidRDefault="004C61B0">
            <w:pPr>
              <w:tabs>
                <w:tab w:val="left" w:pos="336"/>
              </w:tabs>
              <w:spacing w:line="400" w:lineRule="exact"/>
              <w:ind w:left="91" w:right="60"/>
              <w:jc w:val="both"/>
            </w:pPr>
            <w:r>
              <w:rPr>
                <w:rFonts w:ascii="DFKai-SB" w:eastAsia="DFKai-SB" w:hAnsi="DFKai-SB"/>
                <w:color w:val="000000"/>
                <w:lang w:eastAsia="zh-TW"/>
              </w:rPr>
              <w:t>{irb0021_other_site_pi_yes}是 {irb0021_other_site_pi_na}不適用</w:t>
            </w:r>
          </w:p>
        </w:tc>
      </w:tr>
      <w:tr w:rsidR="0047368D" w14:paraId="3206CD5D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604B0D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計畫主持人</w:t>
            </w:r>
            <w:r>
              <w:rPr>
                <w:rFonts w:ascii="Times New Roman" w:eastAsia="DFKai-SB" w:hAnsi="Times New Roman" w:cs="Times New Roman" w:hint="eastAsia"/>
              </w:rPr>
              <w:t xml:space="preserve">{#other_site_pi_rows}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2C269C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服務單位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D2164C" w14:textId="77777777" w:rsidR="0047368D" w:rsidRDefault="0047368D">
            <w:pPr>
              <w:tabs>
                <w:tab w:val="left" w:pos="336"/>
              </w:tabs>
              <w:spacing w:line="400" w:lineRule="exact"/>
              <w:ind w:left="91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 xml:space="preserve">{osp_unit}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AE438B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聯絡電話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61EE7B" w14:textId="77777777" w:rsidR="0047368D" w:rsidRDefault="0047368D">
            <w:pPr>
              <w:tabs>
                <w:tab w:val="left" w:pos="336"/>
              </w:tabs>
              <w:spacing w:line="400" w:lineRule="exact"/>
              <w:ind w:left="91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 xml:space="preserve">{osp_phone}</w:t>
            </w:r>
          </w:p>
        </w:tc>
      </w:tr>
      <w:tr w:rsidR="0047368D" w14:paraId="51955E31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  <w:jc w:val="center"/>
        </w:trPr>
        <w:tc>
          <w:tcPr>
            <w:tcW w:w="1915" w:type="dxa"/>
            <w:vMerge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0129BF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rPr>
                <w:rFonts w:eastAsia="DFKai-SB"/>
                <w:color w:val="000000"/>
                <w:lang w:eastAsia="zh-TW"/>
              </w:rPr>
            </w:pP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AB70BC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姓名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10A8CD" w14:textId="77777777" w:rsidR="0047368D" w:rsidRDefault="0047368D">
            <w:pPr>
              <w:tabs>
                <w:tab w:val="left" w:pos="336"/>
              </w:tabs>
              <w:spacing w:line="400" w:lineRule="exact"/>
              <w:ind w:left="91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 xml:space="preserve">{osp_name}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288568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eastAsia="DFKai-SB"/>
                <w:color w:val="000000"/>
                <w:lang w:eastAsia="zh-TW"/>
              </w:rPr>
              <w:t>職稱</w:t>
            </w:r>
          </w:p>
        </w:tc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92C4D2" w14:textId="77777777" w:rsidR="0047368D" w:rsidRDefault="0047368D">
            <w:pPr>
              <w:tabs>
                <w:tab w:val="left" w:pos="336"/>
              </w:tabs>
              <w:spacing w:line="400" w:lineRule="exact"/>
              <w:ind w:left="91" w:right="60"/>
              <w:jc w:val="both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 xml:space="preserve">{osp_title}{/other_site_pi_rows}</w:t>
            </w:r>
          </w:p>
        </w:tc>
      </w:tr>
      <w:tr w:rsidR="0047368D" w14:paraId="6745C20F" w14:textId="77777777">
        <w:tblPrEx>
          <w:tblCellMar>
            <w:top w:w="0" w:type="dxa"/>
            <w:bottom w:w="0" w:type="dxa"/>
          </w:tblCellMar>
        </w:tblPrEx>
        <w:trPr>
          <w:trHeight w:val="67"/>
          <w:jc w:val="center"/>
        </w:trPr>
        <w:tc>
          <w:tcPr>
            <w:tcW w:w="1019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4B5697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center"/>
              <w:rPr>
                <w:rFonts w:eastAsia="DFKai-SB"/>
                <w:b/>
                <w:color w:val="000000"/>
                <w:sz w:val="28"/>
                <w:szCs w:val="28"/>
                <w:lang w:eastAsia="zh-TW"/>
              </w:rPr>
            </w:pPr>
            <w:r>
              <w:rPr>
                <w:rFonts w:eastAsia="DFKai-SB"/>
                <w:b/>
                <w:color w:val="000000"/>
                <w:sz w:val="28"/>
                <w:szCs w:val="28"/>
                <w:lang w:eastAsia="zh-TW"/>
              </w:rPr>
              <w:t>研究描述</w:t>
            </w:r>
          </w:p>
        </w:tc>
      </w:tr>
      <w:tr w:rsidR="0047368D" w14:paraId="01CE10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15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32A62B" w14:textId="77777777" w:rsidR="0047368D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58"/>
                <w:tab w:val="left" w:pos="720"/>
              </w:tabs>
              <w:spacing w:line="400" w:lineRule="exact"/>
              <w:ind w:left="328" w:right="60" w:hanging="181"/>
            </w:pPr>
            <w:r>
              <w:rPr>
                <w:rFonts w:eastAsia="DFKai-SB" w:cs="Times New Roman"/>
                <w:color w:val="000000"/>
                <w:lang w:eastAsia="zh-TW"/>
              </w:rPr>
              <w:t>研究計畫目的</w:t>
            </w:r>
          </w:p>
        </w:tc>
        <w:tc>
          <w:tcPr>
            <w:tcW w:w="8281" w:type="dxa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1DAEF8" w14:textId="77777777" w:rsidR="0047368D" w:rsidRDefault="0047368D">
            <w:pPr>
              <w:tabs>
                <w:tab w:val="left" w:pos="336"/>
              </w:tabs>
              <w:spacing w:line="400" w:lineRule="exact"/>
              <w:ind w:left="60" w:right="60"/>
              <w:jc w:val="left"/>
              <w:rPr>
                <w:rFonts w:eastAsia="DFKai-SB"/>
                <w:color w:val="000000"/>
                <w:lang w:eastAsia="zh-TW"/>
              </w:rPr>
            </w:pPr>
            <w:r>
              <w:rPr>
                <w:rFonts w:ascii="Times New Roman" w:eastAsia="DFKai-SB" w:hAnsi="Times New Roman" w:cs="Times New Roman" w:hint="eastAsia"/>
              </w:rPr>
              <w:t>{purpose_brief}</w:t>
            </w:r>
          </w:p>
        </w:tc>
      </w:tr>
      <w:tr w:rsidR="0047368D" w14:paraId="4D4E9B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15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58DF24" w14:textId="77777777" w:rsidR="0047368D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58"/>
                <w:tab w:val="left" w:pos="720"/>
              </w:tabs>
              <w:spacing w:line="400" w:lineRule="exact"/>
              <w:ind w:left="328" w:right="60" w:hanging="181"/>
              <w:rPr>
                <w:rFonts w:eastAsia="DFKai-SB" w:cs="Times New Roman"/>
                <w:color w:val="000000"/>
                <w:lang w:eastAsia="zh-TW"/>
              </w:rPr>
            </w:pPr>
            <w:r>
              <w:rPr>
                <w:rFonts w:eastAsia="DFKai-SB" w:cs="Times New Roman"/>
                <w:color w:val="000000"/>
                <w:lang w:eastAsia="zh-TW"/>
              </w:rPr>
              <w:t>預期研究期限</w:t>
            </w:r>
          </w:p>
        </w:tc>
        <w:tc>
          <w:tcPr>
            <w:tcW w:w="8281" w:type="dxa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75551A" w14:textId="77777777" w:rsidR="0047368D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both"/>
              <w:rPr>
                <w:lang w:eastAsia="zh-TW"/>
              </w:rPr>
            </w:pPr>
            <w:r>
              <w:rPr>
                <w:rFonts w:eastAsia="DFKai-SB" w:cs="Times New Roman"/>
                <w:color w:val="000000"/>
                <w:u w:val="single"/>
                <w:lang w:eastAsia="zh-TW"/>
              </w:rPr>
              <w:t xml:space="preserve">{full_exec_start_y}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 xml:space="preserve">年 </w:t>
            </w:r>
            <w:r>
              <w:rPr>
                <w:rFonts w:eastAsia="DFKai-SB" w:cs="Times New Roman"/>
                <w:color w:val="000000"/>
                <w:u w:val="single"/>
                <w:lang w:eastAsia="zh-TW"/>
              </w:rPr>
              <w:t xml:space="preserve">{full_exec_start_m}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 xml:space="preserve">月(請填寫送審後的日期)至  </w:t>
            </w:r>
            <w:r>
              <w:rPr>
                <w:rFonts w:eastAsia="DFKai-SB" w:cs="Times New Roman"/>
                <w:color w:val="000000"/>
                <w:u w:val="single"/>
                <w:lang w:eastAsia="zh-TW"/>
              </w:rPr>
              <w:t xml:space="preserve">{full_exec_end_y}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>年</w:t>
            </w:r>
            <w:r>
              <w:rPr>
                <w:rFonts w:eastAsia="DFKai-SB" w:cs="Times New Roman"/>
                <w:color w:val="000000"/>
                <w:u w:val="single"/>
                <w:lang w:eastAsia="zh-TW"/>
              </w:rPr>
              <w:t xml:space="preserve">{full_exec_end_m}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>月</w:t>
            </w:r>
          </w:p>
        </w:tc>
      </w:tr>
      <w:tr w:rsidR="0047368D" w14:paraId="404ECC03" w14:textId="77777777">
        <w:tblPrEx>
          <w:tblCellMar>
            <w:top w:w="0" w:type="dxa"/>
            <w:bottom w:w="0" w:type="dxa"/>
          </w:tblCellMar>
        </w:tblPrEx>
        <w:trPr>
          <w:trHeight w:val="1335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C129B1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-384"/>
                <w:tab w:val="left" w:pos="-262"/>
                <w:tab w:val="left" w:pos="0"/>
              </w:tabs>
              <w:spacing w:line="400" w:lineRule="exact"/>
              <w:ind w:left="403" w:right="60" w:hanging="261"/>
              <w:jc w:val="both"/>
              <w:rPr>
                <w:rFonts w:eastAsia="DFKai-SB"/>
                <w:color w:val="000000"/>
                <w:lang w:eastAsia="zh-TW"/>
              </w:rPr>
            </w:pPr>
            <w:r w:rsidRPr="00BD1188">
              <w:rPr>
                <w:rFonts w:eastAsia="DFKai-SB"/>
                <w:color w:val="000000"/>
                <w:lang w:eastAsia="zh-TW"/>
              </w:rPr>
              <w:t>研究類別：（可複選）</w:t>
            </w:r>
          </w:p>
          <w:p w14:paraId="1C694D89" w14:textId="77777777" w:rsidR="00F44478" w:rsidRPr="00BD1188" w:rsidRDefault="004C61B0" w:rsidP="00F44478">
            <w:pPr>
              <w:tabs>
                <w:tab w:val="left" w:pos="720"/>
              </w:tabs>
              <w:spacing w:line="400" w:lineRule="exact"/>
              <w:ind w:left="482"/>
              <w:jc w:val="both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{irb0021_cat_questionnaire} 問卷調查    {irb0021_cat_database} 資料庫</w:t>
            </w:r>
            <w:r w:rsidR="00F4447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分析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  </w:t>
            </w:r>
            <w:r w:rsidR="00F44478" w:rsidRPr="00BD1188">
              <w:rPr>
                <w:rFonts w:ascii="DFKai-SB" w:eastAsia="DFKai-SB" w:hAnsi="DFKai-SB"/>
                <w:color w:val="000000"/>
                <w:lang w:eastAsia="zh-TW"/>
              </w:rPr>
              <w:t>{irb0021_cat_business}</w:t>
            </w:r>
            <w:r w:rsidR="00F4447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 xml:space="preserve">非防疫資料庫之業務蒐集資料    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{irb0021_cat_medical_record}</w:t>
            </w:r>
            <w:r w:rsidR="00F4447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 xml:space="preserve">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病歷回顧</w:t>
            </w:r>
          </w:p>
          <w:p w14:paraId="0ED03945" w14:textId="77777777" w:rsidR="00F44478" w:rsidRPr="00BD1188" w:rsidRDefault="004C61B0" w:rsidP="00F44478">
            <w:pPr>
              <w:tabs>
                <w:tab w:val="left" w:pos="720"/>
              </w:tabs>
              <w:spacing w:line="400" w:lineRule="exact"/>
              <w:ind w:left="482"/>
              <w:jc w:val="both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{irb0021_cat_strain}</w:t>
            </w:r>
            <w:r w:rsidR="00F4447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 xml:space="preserve">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菌株採集</w:t>
            </w:r>
            <w:r w:rsidR="00F44478"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{irb0021_cat_specimen} 檢體採集：</w:t>
            </w:r>
            <w:r w:rsidRPr="00BD1188">
              <w:rPr>
                <w:rFonts w:ascii="DFKai-SB" w:eastAsia="DFKai-SB" w:hAnsi="DFKai-SB"/>
                <w:color w:val="000000"/>
                <w:u w:val="single"/>
                <w:lang w:eastAsia="zh-TW"/>
              </w:rPr>
              <w:t xml:space="preserve">{irb0021_cat_specimen_detail}</w:t>
            </w:r>
            <w:r w:rsidRPr="00BD1188">
              <w:rPr>
                <w:rFonts w:ascii="DFKai-SB" w:eastAsia="DFKai-SB" w:hAnsi="DFKai-SB"/>
                <w:color w:val="000000"/>
                <w:sz w:val="20"/>
                <w:szCs w:val="20"/>
                <w:u w:val="single"/>
                <w:lang w:eastAsia="zh-TW"/>
              </w:rPr>
              <w:t xml:space="preserve">         (請述明檢體種類)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</w:t>
            </w:r>
          </w:p>
          <w:p w14:paraId="6531BDE4" w14:textId="77777777" w:rsidR="0047368D" w:rsidRPr="00BD1188" w:rsidRDefault="004C61B0" w:rsidP="00F44478">
            <w:pPr>
              <w:tabs>
                <w:tab w:val="left" w:pos="720"/>
              </w:tabs>
              <w:spacing w:line="400" w:lineRule="exact"/>
              <w:ind w:left="482"/>
              <w:jc w:val="both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{irb0021_cat_residual}</w:t>
            </w:r>
            <w:r w:rsidR="00F4447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 xml:space="preserve">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防疫用</w:t>
            </w:r>
            <w:r w:rsidR="009E7C7E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驗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餘檢體</w:t>
            </w:r>
            <w:r w:rsidR="005A62E1" w:rsidRPr="00BD1188">
              <w:rPr>
                <w:rFonts w:ascii="DFKai-SB" w:eastAsia="DFKai-SB" w:hAnsi="DFKai-SB"/>
                <w:color w:val="000000"/>
                <w:u w:val="single"/>
                <w:lang w:eastAsia="zh-TW"/>
              </w:rPr>
              <w:t xml:space="preserve">{irb0021_cat_residual_detail}</w:t>
            </w:r>
            <w:r w:rsidR="005A62E1" w:rsidRPr="00BD1188">
              <w:rPr>
                <w:rFonts w:ascii="DFKai-SB" w:eastAsia="DFKai-SB" w:hAnsi="DFKai-SB"/>
                <w:color w:val="000000"/>
                <w:sz w:val="20"/>
                <w:szCs w:val="20"/>
                <w:u w:val="single"/>
                <w:lang w:eastAsia="zh-TW"/>
              </w:rPr>
              <w:t xml:space="preserve">         (請述明檢體種類) </w:t>
            </w:r>
            <w:r w:rsidR="00F3787A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{irb0021_cat_other} 其他：</w:t>
            </w:r>
            <w:r w:rsidRPr="00BD1188">
              <w:rPr>
                <w:rFonts w:ascii="DFKai-SB" w:eastAsia="DFKai-SB" w:hAnsi="DFKai-SB"/>
                <w:color w:val="000000"/>
                <w:u w:val="single"/>
                <w:lang w:eastAsia="zh-TW"/>
              </w:rPr>
              <w:t xml:space="preserve"> </w:t>
            </w:r>
          </w:p>
        </w:tc>
      </w:tr>
      <w:tr w:rsidR="0047368D" w14:paraId="6F101A0F" w14:textId="77777777">
        <w:tblPrEx>
          <w:tblCellMar>
            <w:top w:w="0" w:type="dxa"/>
            <w:bottom w:w="0" w:type="dxa"/>
          </w:tblCellMar>
        </w:tblPrEx>
        <w:trPr>
          <w:trHeight w:val="806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F5766B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-384"/>
                <w:tab w:val="left" w:pos="-262"/>
                <w:tab w:val="left" w:pos="0"/>
              </w:tabs>
              <w:spacing w:line="400" w:lineRule="exact"/>
              <w:ind w:left="403" w:right="60" w:hanging="261"/>
              <w:jc w:val="both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{irb0021_meets_expedited}</w:t>
            </w:r>
            <w:r w:rsidRPr="00BD1188">
              <w:rPr>
                <w:rFonts w:ascii="Book Antiqua" w:eastAsia="DFKai-SB" w:hAnsi="Book Antiqua"/>
                <w:color w:val="000000"/>
                <w:lang w:eastAsia="zh-TW"/>
              </w:rPr>
              <w:t>符合</w:t>
            </w:r>
            <w:r w:rsidRPr="00BD1188">
              <w:rPr>
                <w:rFonts w:eastAsia="DFKai-SB"/>
                <w:color w:val="000000"/>
                <w:lang w:eastAsia="zh-TW"/>
              </w:rPr>
              <w:t>簡易審查條件</w:t>
            </w:r>
            <w:r w:rsidRPr="00BD1188">
              <w:rPr>
                <w:rFonts w:eastAsia="DFKai-SB"/>
                <w:color w:val="000000"/>
                <w:lang w:eastAsia="zh-TW"/>
              </w:rPr>
              <w:t>(</w:t>
            </w:r>
            <w:r w:rsidRPr="00BD1188">
              <w:rPr>
                <w:rFonts w:eastAsia="DFKai-SB"/>
                <w:color w:val="000000"/>
                <w:lang w:eastAsia="zh-TW"/>
              </w:rPr>
              <w:t>請加填</w:t>
            </w:r>
            <w:r w:rsidRPr="00BD1188">
              <w:rPr>
                <w:rFonts w:eastAsia="DFKai-SB"/>
                <w:b/>
                <w:color w:val="000000"/>
                <w:u w:val="single"/>
                <w:lang w:eastAsia="zh-TW"/>
              </w:rPr>
              <w:t>IRB-003</w:t>
            </w:r>
            <w:r w:rsidRPr="00BD1188">
              <w:rPr>
                <w:rFonts w:eastAsia="DFKai-SB" w:cs="Times New Roman"/>
                <w:b/>
                <w:color w:val="000000"/>
                <w:u w:val="single"/>
                <w:lang w:eastAsia="zh-TW"/>
              </w:rPr>
              <w:t>簡易審查案件申請表</w:t>
            </w:r>
            <w:r w:rsidRPr="00BD1188">
              <w:rPr>
                <w:rFonts w:eastAsia="DFKai-SB"/>
                <w:color w:val="000000"/>
                <w:lang w:eastAsia="zh-TW"/>
              </w:rPr>
              <w:t xml:space="preserve">)  </w:t>
            </w:r>
          </w:p>
          <w:p w14:paraId="48CCACDB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right="60" w:firstLine="336"/>
              <w:jc w:val="both"/>
              <w:rPr>
                <w:color w:val="000000"/>
                <w:lang w:eastAsia="zh-TW"/>
              </w:rPr>
            </w:pPr>
            <w:r w:rsidRPr="00BD1188">
              <w:rPr>
                <w:rFonts w:eastAsia="DFKai-SB"/>
                <w:color w:val="000000"/>
                <w:lang w:eastAsia="zh-TW"/>
              </w:rPr>
              <w:t xml:space="preserve">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{irb0021_not_meets_expedited}</w:t>
            </w:r>
            <w:r w:rsidRPr="00BD1188">
              <w:rPr>
                <w:rFonts w:eastAsia="DFKai-SB"/>
                <w:color w:val="000000"/>
                <w:lang w:eastAsia="zh-TW"/>
              </w:rPr>
              <w:t>不</w:t>
            </w:r>
            <w:r w:rsidRPr="00BD1188">
              <w:rPr>
                <w:rFonts w:ascii="Book Antiqua" w:eastAsia="DFKai-SB" w:hAnsi="Book Antiqua"/>
                <w:color w:val="000000"/>
                <w:lang w:eastAsia="zh-TW"/>
              </w:rPr>
              <w:t>符合</w:t>
            </w:r>
            <w:r w:rsidRPr="00BD1188">
              <w:rPr>
                <w:rFonts w:eastAsia="DFKai-SB"/>
                <w:color w:val="000000"/>
                <w:lang w:eastAsia="zh-TW"/>
              </w:rPr>
              <w:t>簡易審查條件</w:t>
            </w:r>
          </w:p>
        </w:tc>
      </w:tr>
      <w:tr w:rsidR="0047368D" w14:paraId="1647EC81" w14:textId="77777777">
        <w:tblPrEx>
          <w:tblCellMar>
            <w:top w:w="0" w:type="dxa"/>
            <w:bottom w:w="0" w:type="dxa"/>
          </w:tblCellMar>
        </w:tblPrEx>
        <w:trPr>
          <w:trHeight w:val="806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C49CBF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-384"/>
                <w:tab w:val="left" w:pos="-262"/>
                <w:tab w:val="left" w:pos="0"/>
              </w:tabs>
              <w:spacing w:line="400" w:lineRule="exact"/>
              <w:ind w:left="381" w:right="60" w:hanging="239"/>
              <w:jc w:val="both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{irb0021_meets_exempt}</w:t>
            </w:r>
            <w:r w:rsidRPr="00BD1188">
              <w:rPr>
                <w:rFonts w:ascii="Book Antiqua" w:eastAsia="DFKai-SB" w:hAnsi="Book Antiqua"/>
                <w:color w:val="000000"/>
                <w:lang w:eastAsia="zh-TW"/>
              </w:rPr>
              <w:t>符合免予</w:t>
            </w:r>
            <w:r w:rsidRPr="00BD1188">
              <w:rPr>
                <w:rFonts w:eastAsia="DFKai-SB"/>
                <w:color w:val="000000"/>
                <w:lang w:eastAsia="zh-TW"/>
              </w:rPr>
              <w:t>審查條件</w:t>
            </w:r>
            <w:r w:rsidRPr="00BD1188">
              <w:rPr>
                <w:rFonts w:eastAsia="DFKai-SB"/>
                <w:color w:val="000000"/>
                <w:lang w:eastAsia="zh-TW"/>
              </w:rPr>
              <w:t>(</w:t>
            </w:r>
            <w:r w:rsidRPr="00BD1188">
              <w:rPr>
                <w:rFonts w:eastAsia="DFKai-SB"/>
                <w:color w:val="000000"/>
                <w:lang w:eastAsia="zh-TW"/>
              </w:rPr>
              <w:t>請改填</w:t>
            </w:r>
            <w:r w:rsidRPr="00BD1188">
              <w:rPr>
                <w:rFonts w:eastAsia="DFKai-SB"/>
                <w:b/>
                <w:color w:val="000000"/>
                <w:u w:val="single"/>
                <w:lang w:eastAsia="zh-TW"/>
              </w:rPr>
              <w:t>IRB-012</w:t>
            </w:r>
            <w:r w:rsidRPr="00BD1188">
              <w:rPr>
                <w:rFonts w:eastAsia="DFKai-SB" w:cs="Times New Roman"/>
                <w:b/>
                <w:color w:val="000000"/>
                <w:u w:val="single"/>
                <w:lang w:eastAsia="zh-TW"/>
              </w:rPr>
              <w:t>人體研究計畫免審申請表</w:t>
            </w:r>
            <w:r w:rsidRPr="00BD1188">
              <w:rPr>
                <w:rFonts w:eastAsia="DFKai-SB"/>
                <w:color w:val="000000"/>
                <w:lang w:eastAsia="zh-TW"/>
              </w:rPr>
              <w:t xml:space="preserve">)  </w:t>
            </w:r>
          </w:p>
          <w:p w14:paraId="2CBE296C" w14:textId="77777777" w:rsidR="0047368D" w:rsidRPr="00BD1188" w:rsidRDefault="004C61B0">
            <w:pPr>
              <w:tabs>
                <w:tab w:val="left" w:pos="-384"/>
                <w:tab w:val="left" w:pos="-262"/>
                <w:tab w:val="left" w:pos="0"/>
              </w:tabs>
              <w:spacing w:line="400" w:lineRule="exact"/>
              <w:ind w:left="381" w:right="60"/>
              <w:jc w:val="both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{irb0021_not_meets_exempt}不符合</w:t>
            </w:r>
            <w:r w:rsidRPr="00BD1188">
              <w:rPr>
                <w:rFonts w:ascii="Book Antiqua" w:eastAsia="DFKai-SB" w:hAnsi="Book Antiqua"/>
                <w:color w:val="000000"/>
                <w:lang w:eastAsia="zh-TW"/>
              </w:rPr>
              <w:t>免予</w:t>
            </w:r>
            <w:r w:rsidRPr="00BD1188">
              <w:rPr>
                <w:rFonts w:eastAsia="DFKai-SB"/>
                <w:color w:val="000000"/>
                <w:lang w:eastAsia="zh-TW"/>
              </w:rPr>
              <w:t>審查條件</w:t>
            </w:r>
          </w:p>
        </w:tc>
      </w:tr>
      <w:tr w:rsidR="0047368D" w14:paraId="1B062852" w14:textId="77777777">
        <w:tblPrEx>
          <w:tblCellMar>
            <w:top w:w="0" w:type="dxa"/>
            <w:bottom w:w="0" w:type="dxa"/>
          </w:tblCellMar>
        </w:tblPrEx>
        <w:trPr>
          <w:trHeight w:val="2692"/>
          <w:jc w:val="center"/>
        </w:trPr>
        <w:tc>
          <w:tcPr>
            <w:tcW w:w="10196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48C34A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58"/>
                <w:tab w:val="left" w:pos="720"/>
              </w:tabs>
              <w:spacing w:line="400" w:lineRule="exact"/>
              <w:ind w:left="328" w:right="60" w:hanging="181"/>
              <w:rPr>
                <w:color w:val="000000"/>
                <w:lang w:eastAsia="zh-TW"/>
              </w:rPr>
            </w:pPr>
            <w:r w:rsidRPr="00BD1188">
              <w:rPr>
                <w:rFonts w:eastAsia="DFKai-SB"/>
                <w:color w:val="000000"/>
                <w:lang w:eastAsia="zh-TW"/>
              </w:rPr>
              <w:lastRenderedPageBreak/>
              <w:t>多中心類別：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{irb0021_multicenter_yes}是 {irb0021_multicenter_na}不適用</w:t>
            </w:r>
          </w:p>
          <w:p w14:paraId="6278D116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94" w:right="60" w:firstLine="287"/>
              <w:jc w:val="both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{irb0021_multicenter_domestic}本國多中心(請加填各中心國別、地點) </w:t>
            </w:r>
          </w:p>
          <w:p w14:paraId="4FFA25B6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right="60" w:firstLine="381"/>
              <w:jc w:val="both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{irb0021_multicenter_intl}多國多中心(請加填各中心國別、地點)  </w:t>
            </w:r>
          </w:p>
          <w:tbl>
            <w:tblPr>
              <w:tblW w:w="9720" w:type="dxa"/>
              <w:tblInd w:w="20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40"/>
              <w:gridCol w:w="1620"/>
              <w:gridCol w:w="2880"/>
              <w:gridCol w:w="3780"/>
            </w:tblGrid>
            <w:tr w:rsidR="0047368D" w:rsidRPr="00BD1188" w14:paraId="3423AC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4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A85A676" w14:textId="77777777" w:rsidR="0047368D" w:rsidRPr="00BD1188" w:rsidRDefault="004C61B0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rFonts w:eastAsia="DFKai-SB"/>
                      <w:color w:val="000000"/>
                      <w:lang w:eastAsia="zh-TW"/>
                    </w:rPr>
                  </w:pPr>
                  <w:r w:rsidRPr="00BD1188">
                    <w:rPr>
                      <w:rFonts w:eastAsia="DFKai-SB"/>
                      <w:color w:val="000000"/>
                      <w:lang w:eastAsia="zh-TW"/>
                    </w:rPr>
                    <w:t>國別</w:t>
                  </w:r>
                </w:p>
              </w:tc>
              <w:tc>
                <w:tcPr>
                  <w:tcW w:w="1620" w:type="dxa"/>
                  <w:tcBorders>
                    <w:top w:val="single" w:sz="1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44FD390" w14:textId="77777777" w:rsidR="0047368D" w:rsidRPr="00BD1188" w:rsidRDefault="004C61B0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rFonts w:eastAsia="DFKai-SB"/>
                      <w:color w:val="000000"/>
                      <w:lang w:eastAsia="zh-TW"/>
                    </w:rPr>
                  </w:pPr>
                  <w:r w:rsidRPr="00BD1188">
                    <w:rPr>
                      <w:rFonts w:eastAsia="DFKai-SB"/>
                      <w:color w:val="000000"/>
                      <w:lang w:eastAsia="zh-TW"/>
                    </w:rPr>
                    <w:t>城市</w:t>
                  </w:r>
                </w:p>
              </w:tc>
              <w:tc>
                <w:tcPr>
                  <w:tcW w:w="2880" w:type="dxa"/>
                  <w:tcBorders>
                    <w:top w:val="single" w:sz="12" w:space="0" w:color="000000"/>
                    <w:left w:val="single" w:sz="2" w:space="0" w:color="000000"/>
                    <w:bottom w:val="single" w:sz="12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73F4DD" w14:textId="77777777" w:rsidR="0047368D" w:rsidRPr="00BD1188" w:rsidRDefault="004C61B0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color w:val="000000"/>
                    </w:rPr>
                  </w:pPr>
                  <w:r w:rsidRPr="00BD1188">
                    <w:rPr>
                      <w:rFonts w:ascii="DFKai-SB" w:eastAsia="DFKai-SB" w:hAnsi="DFKai-SB"/>
                      <w:color w:val="000000"/>
                      <w:lang w:eastAsia="zh-TW"/>
                    </w:rPr>
                    <w:t>地點</w:t>
                  </w:r>
                </w:p>
              </w:tc>
              <w:tc>
                <w:tcPr>
                  <w:tcW w:w="3780" w:type="dxa"/>
                  <w:tcBorders>
                    <w:top w:val="single" w:sz="12" w:space="0" w:color="000000"/>
                    <w:left w:val="single" w:sz="4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856294" w14:textId="77777777" w:rsidR="0047368D" w:rsidRPr="00BD1188" w:rsidRDefault="004C61B0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color w:val="000000"/>
                      <w:lang w:eastAsia="zh-TW"/>
                    </w:rPr>
                  </w:pPr>
                  <w:r w:rsidRPr="00BD1188">
                    <w:rPr>
                      <w:rFonts w:eastAsia="DFKai-SB"/>
                      <w:color w:val="000000"/>
                      <w:lang w:eastAsia="zh-TW"/>
                    </w:rPr>
                    <w:t>聯絡人姓名</w:t>
                  </w:r>
                  <w:r w:rsidRPr="00BD1188">
                    <w:rPr>
                      <w:rFonts w:eastAsia="DFKai-SB"/>
                      <w:color w:val="000000"/>
                      <w:lang w:eastAsia="zh-TW"/>
                    </w:rPr>
                    <w:t>/</w:t>
                  </w:r>
                  <w:r w:rsidRPr="00BD1188">
                    <w:rPr>
                      <w:rFonts w:eastAsia="DFKai-SB"/>
                      <w:color w:val="000000"/>
                      <w:lang w:eastAsia="zh-TW"/>
                    </w:rPr>
                    <w:t>電話</w:t>
                  </w:r>
                  <w:r w:rsidRPr="00BD1188">
                    <w:rPr>
                      <w:rFonts w:eastAsia="DFKai-SB"/>
                      <w:color w:val="000000"/>
                      <w:lang w:eastAsia="zh-TW"/>
                    </w:rPr>
                    <w:t>/</w:t>
                  </w:r>
                  <w:r w:rsidRPr="00BD1188">
                    <w:rPr>
                      <w:rFonts w:eastAsia="DFKai-SB" w:cs="Times New Roman"/>
                      <w:color w:val="000000"/>
                      <w:lang w:eastAsia="zh-TW"/>
                    </w:rPr>
                    <w:t>電子信箱</w:t>
                  </w:r>
                </w:p>
              </w:tc>
            </w:tr>
            <w:tr w:rsidR="0047368D" w:rsidRPr="00BD1188" w14:paraId="1218DF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40" w:type="dxa"/>
                  <w:tcBorders>
                    <w:top w:val="single" w:sz="1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7A215F8" w14:textId="77777777" w:rsidR="0047368D" w:rsidRPr="00BD1188" w:rsidRDefault="0047368D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rFonts w:eastAsia="DFKai-SB"/>
                      <w:color w:val="000000"/>
                      <w:lang w:eastAsia="zh-TW"/>
                    </w:rPr>
                  </w:pPr>
                  <w:r>
                    <w:rPr>
                      <w:rFonts w:ascii="Times New Roman" w:eastAsia="DFKai-SB" w:hAnsi="Times New Roman" w:cs="Times New Roman" w:hint="eastAsia"/>
                    </w:rPr>
                    <w:t xml:space="preserve">{#multicenter_site_rows}{country}</w:t>
                  </w:r>
                </w:p>
              </w:tc>
              <w:tc>
                <w:tcPr>
                  <w:tcW w:w="1620" w:type="dxa"/>
                  <w:tcBorders>
                    <w:top w:val="single" w:sz="1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031AC81" w14:textId="77777777" w:rsidR="0047368D" w:rsidRPr="00BD1188" w:rsidRDefault="0047368D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rFonts w:eastAsia="DFKai-SB"/>
                      <w:color w:val="000000"/>
                      <w:lang w:eastAsia="zh-TW"/>
                    </w:rPr>
                  </w:pPr>
                  <w:r>
                    <w:rPr>
                      <w:rFonts w:ascii="Times New Roman" w:eastAsia="DFKai-SB" w:hAnsi="Times New Roman" w:cs="Times New Roman" w:hint="eastAsia"/>
                    </w:rPr>
                    <w:t xml:space="preserve">{city}</w:t>
                  </w:r>
                </w:p>
              </w:tc>
              <w:tc>
                <w:tcPr>
                  <w:tcW w:w="2880" w:type="dxa"/>
                  <w:tcBorders>
                    <w:top w:val="single" w:sz="12" w:space="0" w:color="000000"/>
                    <w:left w:val="single" w:sz="2" w:space="0" w:color="000000"/>
                    <w:bottom w:val="single" w:sz="2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CB38970" w14:textId="77777777" w:rsidR="0047368D" w:rsidRPr="00BD1188" w:rsidRDefault="0047368D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rFonts w:eastAsia="DFKai-SB"/>
                      <w:color w:val="000000"/>
                      <w:lang w:eastAsia="zh-TW"/>
                    </w:rPr>
                  </w:pPr>
                  <w:r>
                    <w:rPr>
                      <w:rFonts w:ascii="Times New Roman" w:eastAsia="DFKai-SB" w:hAnsi="Times New Roman" w:cs="Times New Roman" w:hint="eastAsia"/>
                    </w:rPr>
                    <w:t xml:space="preserve">{location}</w:t>
                  </w:r>
                </w:p>
              </w:tc>
              <w:tc>
                <w:tcPr>
                  <w:tcW w:w="3780" w:type="dxa"/>
                  <w:tcBorders>
                    <w:top w:val="single" w:sz="12" w:space="0" w:color="000000"/>
                    <w:left w:val="single" w:sz="4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EAC467C" w14:textId="77777777" w:rsidR="0047368D" w:rsidRPr="00BD1188" w:rsidRDefault="0047368D">
                  <w:pPr>
                    <w:tabs>
                      <w:tab w:val="left" w:pos="336"/>
                    </w:tabs>
                    <w:spacing w:line="400" w:lineRule="exact"/>
                    <w:ind w:right="60"/>
                    <w:jc w:val="both"/>
                    <w:rPr>
                      <w:rFonts w:eastAsia="DFKai-SB"/>
                      <w:color w:val="000000"/>
                      <w:lang w:eastAsia="zh-TW"/>
                    </w:rPr>
                  </w:pPr>
                  <w:r>
                    <w:rPr>
                      <w:rFonts w:ascii="Times New Roman" w:eastAsia="DFKai-SB" w:hAnsi="Times New Roman" w:cs="Times New Roman" w:hint="eastAsia"/>
                    </w:rPr>
                    <w:t xml:space="preserve">{contact}{/multicenter_site_rows}</w:t>
                  </w:r>
                </w:p>
              </w:tc>
            </w:tr>
          </w:tbl>
          <w:p w14:paraId="6D456A26" w14:textId="77777777" w:rsidR="0047368D" w:rsidRPr="00BD1188" w:rsidRDefault="0047368D">
            <w:pPr>
              <w:tabs>
                <w:tab w:val="left" w:pos="336"/>
              </w:tabs>
              <w:spacing w:line="400" w:lineRule="exact"/>
              <w:ind w:left="142" w:right="60"/>
              <w:jc w:val="both"/>
              <w:rPr>
                <w:rFonts w:eastAsia="DFKai-SB"/>
                <w:color w:val="000000"/>
                <w:lang w:eastAsia="zh-TW"/>
              </w:rPr>
            </w:pPr>
          </w:p>
        </w:tc>
      </w:tr>
      <w:tr w:rsidR="0047368D" w14:paraId="46B1355F" w14:textId="77777777">
        <w:tblPrEx>
          <w:tblCellMar>
            <w:top w:w="0" w:type="dxa"/>
            <w:bottom w:w="0" w:type="dxa"/>
          </w:tblCellMar>
        </w:tblPrEx>
        <w:trPr>
          <w:trHeight w:val="67"/>
          <w:jc w:val="center"/>
        </w:trPr>
        <w:tc>
          <w:tcPr>
            <w:tcW w:w="1019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4596A6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60" w:right="60"/>
              <w:jc w:val="center"/>
              <w:rPr>
                <w:rFonts w:ascii="DFKai-SB" w:eastAsia="DFKai-SB" w:hAnsi="DFKai-SB"/>
                <w:b/>
                <w:color w:val="000000"/>
                <w:sz w:val="28"/>
                <w:szCs w:val="28"/>
                <w:lang w:eastAsia="zh-TW"/>
              </w:rPr>
            </w:pPr>
            <w:r w:rsidRPr="00BD1188">
              <w:rPr>
                <w:rFonts w:ascii="DFKai-SB" w:eastAsia="DFKai-SB" w:hAnsi="DFKai-SB"/>
                <w:b/>
                <w:color w:val="000000"/>
                <w:sz w:val="28"/>
                <w:szCs w:val="28"/>
                <w:lang w:eastAsia="zh-TW"/>
              </w:rPr>
              <w:t>研究對象/樣本型態概述</w:t>
            </w:r>
          </w:p>
        </w:tc>
      </w:tr>
      <w:tr w:rsidR="0047368D" w14:paraId="33F7A4D2" w14:textId="77777777">
        <w:tblPrEx>
          <w:tblCellMar>
            <w:top w:w="0" w:type="dxa"/>
            <w:bottom w:w="0" w:type="dxa"/>
          </w:tblCellMar>
        </w:tblPrEx>
        <w:trPr>
          <w:trHeight w:val="67"/>
          <w:jc w:val="center"/>
        </w:trPr>
        <w:tc>
          <w:tcPr>
            <w:tcW w:w="1019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5959E7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是否招募研究對象：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{irb0021_recruit_yes}</w:t>
            </w:r>
            <w:r w:rsidRPr="00BD1188">
              <w:rPr>
                <w:rFonts w:eastAsia="DFKai-SB" w:cs="Arial"/>
                <w:color w:val="000000"/>
                <w:lang w:eastAsia="zh-TW"/>
              </w:rPr>
              <w:t>是，請說明招募方式及退出機制：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 xml:space="preserve">{recruit_method_text}</w:t>
            </w:r>
            <w:r w:rsidRPr="00BD1188">
              <w:rPr>
                <w:rFonts w:eastAsia="DFKai-SB" w:cs="Arial"/>
                <w:color w:val="000000"/>
                <w:lang w:eastAsia="zh-TW"/>
              </w:rPr>
              <w:t xml:space="preserve">  </w:t>
            </w:r>
          </w:p>
          <w:p w14:paraId="59DAA4F8" w14:textId="77777777" w:rsidR="0047368D" w:rsidRPr="00BD1188" w:rsidRDefault="004C61B0">
            <w:pPr>
              <w:tabs>
                <w:tab w:val="left" w:pos="604"/>
                <w:tab w:val="left" w:pos="1798"/>
              </w:tabs>
              <w:spacing w:line="400" w:lineRule="exact"/>
              <w:ind w:left="484" w:right="60" w:firstLine="996"/>
              <w:rPr>
                <w:color w:val="000000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 xml:space="preserve">                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{irb0021_recruit_no}</w:t>
            </w:r>
            <w:r w:rsidRPr="00BD1188">
              <w:rPr>
                <w:rFonts w:eastAsia="DFKai-SB" w:cs="Arial"/>
                <w:color w:val="000000"/>
                <w:lang w:eastAsia="zh-TW"/>
              </w:rPr>
              <w:t xml:space="preserve">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否</w:t>
            </w:r>
          </w:p>
        </w:tc>
      </w:tr>
      <w:tr w:rsidR="0047368D" w14:paraId="03BCC5B6" w14:textId="77777777">
        <w:tblPrEx>
          <w:tblCellMar>
            <w:top w:w="0" w:type="dxa"/>
            <w:bottom w:w="0" w:type="dxa"/>
          </w:tblCellMar>
        </w:tblPrEx>
        <w:trPr>
          <w:trHeight w:val="988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7AE741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rFonts w:eastAsia="DFKai-SB" w:cs="Arial"/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研究對象：</w:t>
            </w:r>
          </w:p>
          <w:p w14:paraId="0C066FB9" w14:textId="77777777" w:rsidR="0047368D" w:rsidRPr="00BD1188" w:rsidRDefault="004C61B0">
            <w:pPr>
              <w:numPr>
                <w:ilvl w:val="0"/>
                <w:numId w:val="2"/>
              </w:numPr>
              <w:tabs>
                <w:tab w:val="left" w:pos="-6012"/>
                <w:tab w:val="left" w:pos="-5290"/>
              </w:tabs>
              <w:spacing w:line="400" w:lineRule="exact"/>
              <w:ind w:left="669" w:right="60" w:hanging="308"/>
              <w:rPr>
                <w:color w:val="000000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研究對象估計人數：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 xml:space="preserve">{subject_count}</w:t>
            </w:r>
            <w:r w:rsidRPr="00BD1188">
              <w:rPr>
                <w:rFonts w:eastAsia="DFKai-SB" w:cs="Arial"/>
                <w:color w:val="000000"/>
                <w:lang w:eastAsia="zh-TW"/>
              </w:rPr>
              <w:t>人</w:t>
            </w:r>
          </w:p>
          <w:p w14:paraId="6DF8CE24" w14:textId="77777777" w:rsidR="0047368D" w:rsidRPr="00BD1188" w:rsidRDefault="004C61B0">
            <w:pPr>
              <w:numPr>
                <w:ilvl w:val="0"/>
                <w:numId w:val="2"/>
              </w:numPr>
              <w:tabs>
                <w:tab w:val="left" w:pos="-6012"/>
                <w:tab w:val="left" w:pos="-5290"/>
              </w:tabs>
              <w:spacing w:line="400" w:lineRule="exact"/>
              <w:ind w:left="669" w:right="60" w:hanging="308"/>
              <w:rPr>
                <w:rFonts w:eastAsia="DFKai-SB" w:cs="Arial"/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研究對象為下列哪一族群：</w:t>
            </w:r>
          </w:p>
          <w:p w14:paraId="7D093548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660" w:right="60" w:hanging="230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 xml:space="preserve"> 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 {irb0021_pop_adult} 一般成人  {irb0021_pop_adolescent} 青少年  {irb0021_pop_child} 兒童/嬰幼兒  {irb0021_pop_patient} 特定病人，疾病名稱：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{subject_patient_disease_name}</w:t>
            </w:r>
          </w:p>
          <w:p w14:paraId="654E153F" w14:textId="77777777" w:rsidR="0047368D" w:rsidRPr="00BD1188" w:rsidRDefault="004C61B0">
            <w:pPr>
              <w:tabs>
                <w:tab w:val="left" w:pos="1170"/>
              </w:tabs>
              <w:spacing w:line="400" w:lineRule="exact"/>
              <w:ind w:left="484" w:right="60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 xml:space="preserve">  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{irb0021_pop_indigenous} </w:t>
            </w:r>
            <w:r w:rsidRPr="00BD1188">
              <w:rPr>
                <w:rFonts w:eastAsia="DFKai-SB"/>
                <w:color w:val="000000"/>
                <w:lang w:eastAsia="zh-TW"/>
              </w:rPr>
              <w:t>少數民族（如為原住民，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應符合「人體研究計畫諮詢取得原住民族同意與約定商業利     </w:t>
            </w:r>
          </w:p>
          <w:p w14:paraId="7F920918" w14:textId="77777777" w:rsidR="0047368D" w:rsidRPr="00BD1188" w:rsidRDefault="004C61B0">
            <w:pPr>
              <w:tabs>
                <w:tab w:val="left" w:pos="1170"/>
              </w:tabs>
              <w:spacing w:line="400" w:lineRule="exact"/>
              <w:ind w:left="484" w:right="60"/>
              <w:rPr>
                <w:rFonts w:ascii="DFKai-SB" w:eastAsia="DFKai-SB" w:hAnsi="DFKai-SB" w:cs="Arial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    </w:t>
            </w:r>
            <w:r w:rsidR="005857E8"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 xml:space="preserve">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益及其應用辦法」之相關規定。）</w:t>
            </w:r>
          </w:p>
          <w:p w14:paraId="2073DD8C" w14:textId="77777777" w:rsidR="0047368D" w:rsidRPr="00BD1188" w:rsidRDefault="004C61B0">
            <w:pPr>
              <w:tabs>
                <w:tab w:val="left" w:pos="1170"/>
              </w:tabs>
              <w:spacing w:line="400" w:lineRule="exact"/>
              <w:ind w:left="518" w:right="60" w:firstLine="149"/>
              <w:rPr>
                <w:rFonts w:ascii="DFKai-SB" w:eastAsia="DFKai-SB" w:hAnsi="DFKai-SB" w:cs="Arial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{irb0021_pop_pregnant} 孕婦    {irb0021_pop_disability} 殘障人士     {irb0021_pop_prisoner} 受刑人  </w:t>
            </w:r>
          </w:p>
          <w:p w14:paraId="1807190E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485" w:right="60" w:firstLine="184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{irb0021_pop_cdc_staff} 本署</w:t>
            </w:r>
            <w:r w:rsidRPr="00BD1188">
              <w:rPr>
                <w:rFonts w:eastAsia="DFKai-SB"/>
                <w:color w:val="000000"/>
                <w:lang w:eastAsia="zh-TW"/>
              </w:rPr>
              <w:t>人員，理由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：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{subject_cdc_staff_reason}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       {irb0021_pop_other} 其他：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{subject_population_other_detail}</w:t>
            </w:r>
          </w:p>
          <w:p w14:paraId="6358F5B7" w14:textId="77777777" w:rsidR="0047368D" w:rsidRPr="00BD1188" w:rsidRDefault="004C61B0">
            <w:pPr>
              <w:numPr>
                <w:ilvl w:val="0"/>
                <w:numId w:val="2"/>
              </w:numPr>
              <w:tabs>
                <w:tab w:val="left" w:pos="-6012"/>
                <w:tab w:val="left" w:pos="-5290"/>
              </w:tabs>
              <w:spacing w:line="400" w:lineRule="exact"/>
              <w:ind w:left="669" w:right="60" w:hanging="308"/>
              <w:rPr>
                <w:rFonts w:eastAsia="DFKai-SB" w:cs="Arial"/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研究對象名單取得方式：</w:t>
            </w:r>
          </w:p>
          <w:p w14:paraId="66D76032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484" w:right="60" w:firstLine="185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{irb0021_roster_public} 公開招募  {irb0021_roster_sampling} 系統性抽樣  </w:t>
            </w:r>
          </w:p>
          <w:p w14:paraId="6F923B86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484" w:right="60" w:firstLine="18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{irb0021_roster_existing_db} 既有資訊系統或資料庫，資訊系統或資料庫名稱：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{subject_roster_existing_db_name}</w:t>
            </w:r>
          </w:p>
          <w:p w14:paraId="580269F5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484" w:right="60" w:firstLine="185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{irb0021_roster_existing_project} </w:t>
            </w:r>
            <w:r w:rsidRPr="00BD1188">
              <w:rPr>
                <w:rFonts w:eastAsia="DFKai-SB" w:cs="DFKai-SB"/>
                <w:color w:val="000000"/>
                <w:lang w:eastAsia="zh-TW"/>
              </w:rPr>
              <w:t>既有計畫的研究對象名單：</w:t>
            </w:r>
            <w:r w:rsidRPr="00BD1188">
              <w:rPr>
                <w:rFonts w:eastAsia="DFKai-SB" w:cs="DFKai-SB"/>
                <w:color w:val="000000"/>
                <w:u w:val="single"/>
                <w:lang w:eastAsia="zh-TW"/>
              </w:rPr>
              <w:t xml:space="preserve">{subject_roster_existing_project_name}</w:t>
            </w:r>
          </w:p>
          <w:p w14:paraId="6FA7B398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484" w:right="60" w:firstLine="185"/>
              <w:rPr>
                <w:color w:val="000000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{irb0021_roster_other} 其他：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{subject_roster_other_detail}</w:t>
            </w:r>
          </w:p>
          <w:p w14:paraId="0FA1B506" w14:textId="77777777" w:rsidR="0047368D" w:rsidRPr="00BD1188" w:rsidRDefault="004C61B0">
            <w:pPr>
              <w:numPr>
                <w:ilvl w:val="0"/>
                <w:numId w:val="2"/>
              </w:numPr>
              <w:tabs>
                <w:tab w:val="left" w:pos="-6012"/>
                <w:tab w:val="left" w:pos="-5290"/>
              </w:tabs>
              <w:spacing w:line="400" w:lineRule="exact"/>
              <w:ind w:left="669" w:right="60" w:hanging="308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請說明主持人與研究對象之關係？</w:t>
            </w:r>
            <w:r w:rsidRPr="00BD1188">
              <w:rPr>
                <w:rFonts w:eastAsia="DFKai-SB" w:cs="Arial"/>
                <w:color w:val="000000"/>
                <w:lang w:eastAsia="zh-TW"/>
              </w:rPr>
              <w:br/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{irb0021_rel_researcher}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研究者／研究對象</w:t>
            </w:r>
            <w:r w:rsidRPr="00BD1188">
              <w:rPr>
                <w:rFonts w:eastAsia="DFKai-SB" w:cs="Arial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{irb0021_rel_medical}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醫療人員／病人</w:t>
            </w:r>
            <w:r w:rsidRPr="00BD1188">
              <w:rPr>
                <w:rFonts w:eastAsia="DFKai-SB" w:cs="Arial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{irb0021_rel_teacher}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老師／學生</w:t>
            </w:r>
            <w:r w:rsidRPr="00BD1188">
              <w:rPr>
                <w:rFonts w:eastAsia="DFKai-SB" w:cs="Arial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{irb0021_rel_employer}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雇主／職員</w:t>
            </w:r>
            <w:r w:rsidRPr="00BD1188">
              <w:rPr>
                <w:rFonts w:eastAsia="DFKai-SB" w:cs="Arial"/>
                <w:color w:val="000000"/>
                <w:lang w:eastAsia="zh-TW"/>
              </w:rPr>
              <w:br/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{irb0021_rel_friend}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朋友</w:t>
            </w:r>
            <w:r w:rsidR="005857E8" w:rsidRPr="00BD1188">
              <w:rPr>
                <w:rFonts w:eastAsia="DFKai-SB" w:cs="Arial" w:hint="eastAsia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{irb0021_rel_cdc_staff}</w:t>
            </w:r>
            <w:r w:rsidRPr="00BD1188">
              <w:rPr>
                <w:rFonts w:eastAsia="DFKai-SB" w:cs="Arial"/>
                <w:color w:val="000000"/>
                <w:lang w:eastAsia="zh-TW"/>
              </w:rPr>
              <w:t>本署人員</w:t>
            </w:r>
            <w:r w:rsidRPr="00BD1188">
              <w:rPr>
                <w:rFonts w:eastAsia="DFKai-SB" w:cs="Arial"/>
                <w:color w:val="000000"/>
                <w:lang w:eastAsia="zh-TW"/>
              </w:rPr>
              <w:t xml:space="preserve">   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{irb0021_rel_other}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其它，請說明：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 xml:space="preserve">{subject_relationship_other_detail}</w:t>
            </w:r>
          </w:p>
          <w:p w14:paraId="49AA62BF" w14:textId="77777777" w:rsidR="0047368D" w:rsidRPr="00BD1188" w:rsidRDefault="004C61B0">
            <w:pPr>
              <w:numPr>
                <w:ilvl w:val="0"/>
                <w:numId w:val="2"/>
              </w:numPr>
              <w:tabs>
                <w:tab w:val="left" w:pos="-6012"/>
                <w:tab w:val="left" w:pos="-5290"/>
              </w:tabs>
              <w:spacing w:line="400" w:lineRule="exact"/>
              <w:ind w:left="669" w:right="60" w:hanging="308"/>
              <w:rPr>
                <w:color w:val="000000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是否有對照組：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{irb0021_control_yes}是  </w:t>
            </w:r>
          </w:p>
          <w:p w14:paraId="289B22BD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right="60" w:firstLine="2601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A.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>類別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 {irb0021_control_case}個案病例對照  {irb0021_control_placebo}安慰劑及/或實驗對照 {irb0021_control_other} </w:t>
            </w:r>
            <w:r w:rsidRPr="00BD1188">
              <w:rPr>
                <w:rFonts w:eastAsia="DFKai-SB" w:cs="Arial"/>
                <w:color w:val="000000"/>
                <w:lang w:eastAsia="zh-TW"/>
              </w:rPr>
              <w:t>其它，請說明：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 xml:space="preserve">{control_group_other_detail}</w:t>
            </w:r>
          </w:p>
          <w:p w14:paraId="62906EF8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578" w:right="60" w:firstLine="2037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B.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是否設計對照組專用之說明同意書？{irb0021_control_consent_yes}是     {irb0021_control_consent_no}否</w:t>
            </w:r>
          </w:p>
          <w:p w14:paraId="59FE16C7" w14:textId="77777777" w:rsidR="0047368D" w:rsidRPr="00BD1188" w:rsidRDefault="004C61B0">
            <w:pPr>
              <w:tabs>
                <w:tab w:val="left" w:pos="336"/>
              </w:tabs>
              <w:spacing w:line="400" w:lineRule="exact"/>
              <w:ind w:left="578" w:right="60" w:firstLine="1729"/>
              <w:rPr>
                <w:color w:val="000000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{irb0021_control_no}否</w:t>
            </w:r>
          </w:p>
        </w:tc>
      </w:tr>
      <w:tr w:rsidR="0047368D" w14:paraId="51140B44" w14:textId="77777777">
        <w:tblPrEx>
          <w:tblCellMar>
            <w:top w:w="0" w:type="dxa"/>
            <w:bottom w:w="0" w:type="dxa"/>
          </w:tblCellMar>
        </w:tblPrEx>
        <w:trPr>
          <w:trHeight w:val="1965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F97C6E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color w:val="000000"/>
                <w:lang w:eastAsia="zh-TW"/>
              </w:rPr>
            </w:pPr>
            <w:bookmarkStart w:id="1" w:name="_Hlk189924345"/>
            <w:r w:rsidRPr="00BD1188">
              <w:rPr>
                <w:rFonts w:ascii="DFKai-SB" w:eastAsia="DFKai-SB" w:hAnsi="DFKai-SB"/>
                <w:color w:val="000000"/>
                <w:lang w:eastAsia="zh-TW"/>
              </w:rPr>
              <w:lastRenderedPageBreak/>
              <w:t>是否有使用檢體？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{irb0021_specimen_yes} 是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{irb0021_specimen_no}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否</w:t>
            </w:r>
          </w:p>
          <w:p w14:paraId="2D277356" w14:textId="77777777" w:rsidR="0047368D" w:rsidRPr="00BD1188" w:rsidRDefault="004C61B0">
            <w:pPr>
              <w:numPr>
                <w:ilvl w:val="1"/>
                <w:numId w:val="3"/>
              </w:numPr>
              <w:tabs>
                <w:tab w:val="left" w:pos="336"/>
                <w:tab w:val="left" w:pos="604"/>
                <w:tab w:val="left" w:pos="937"/>
              </w:tabs>
              <w:spacing w:line="400" w:lineRule="exact"/>
              <w:ind w:left="725" w:right="60" w:hanging="322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是否為新採集檢體？{irb0021_specimen_new_no} 否</w:t>
            </w:r>
          </w:p>
          <w:p w14:paraId="5D8068F5" w14:textId="77777777" w:rsidR="0047368D" w:rsidRPr="00BD1188" w:rsidRDefault="005857E8" w:rsidP="005857E8">
            <w:pPr>
              <w:tabs>
                <w:tab w:val="left" w:pos="336"/>
                <w:tab w:val="left" w:pos="604"/>
              </w:tabs>
              <w:spacing w:line="400" w:lineRule="exact"/>
              <w:ind w:right="60" w:firstLine="2864"/>
              <w:rPr>
                <w:color w:val="000000"/>
              </w:rPr>
            </w:pPr>
            <w:r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 xml:space="preserve">  </w:t>
            </w:r>
            <w:r w:rsidR="004C61B0"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{irb0021_specimen_new_yes} 是</w:t>
            </w:r>
            <w:r w:rsidR="004C61B0" w:rsidRPr="00BD1188">
              <w:rPr>
                <w:rFonts w:eastAsia="DFKai-SB" w:cs="Arial"/>
                <w:color w:val="000000"/>
                <w:lang w:eastAsia="zh-TW"/>
              </w:rPr>
              <w:t>，請說明：</w:t>
            </w:r>
            <w:r w:rsidR="004C61B0" w:rsidRPr="00BD1188">
              <w:rPr>
                <w:rFonts w:eastAsia="DFKai-SB" w:cs="Arial"/>
                <w:color w:val="000000"/>
                <w:u w:val="single"/>
                <w:lang w:eastAsia="zh-TW"/>
              </w:rPr>
              <w:t xml:space="preserve">{specimen_new_detail}</w:t>
            </w:r>
          </w:p>
          <w:p w14:paraId="22475A1E" w14:textId="77777777" w:rsidR="00747157" w:rsidRPr="00BD1188" w:rsidRDefault="004C61B0" w:rsidP="00747157">
            <w:pPr>
              <w:numPr>
                <w:ilvl w:val="1"/>
                <w:numId w:val="3"/>
              </w:numPr>
              <w:tabs>
                <w:tab w:val="left" w:pos="336"/>
                <w:tab w:val="left" w:pos="604"/>
                <w:tab w:val="left" w:pos="937"/>
              </w:tabs>
              <w:spacing w:line="400" w:lineRule="exact"/>
              <w:ind w:left="725" w:right="60" w:hanging="322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是否使用已採集之既存檢體？{irb0021_specimen_existing_no} 否</w:t>
            </w:r>
          </w:p>
          <w:p w14:paraId="265905F2" w14:textId="77777777" w:rsidR="0047368D" w:rsidRPr="00BD1188" w:rsidRDefault="004C61B0" w:rsidP="00747157">
            <w:pPr>
              <w:tabs>
                <w:tab w:val="left" w:pos="336"/>
                <w:tab w:val="left" w:pos="604"/>
                <w:tab w:val="left" w:pos="937"/>
              </w:tabs>
              <w:spacing w:line="400" w:lineRule="exact"/>
              <w:ind w:left="725" w:right="60" w:firstLineChars="1387" w:firstLine="3329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{irb0021_specimen_existing_yes} 是</w:t>
            </w:r>
            <w:r w:rsidRPr="00BD1188">
              <w:rPr>
                <w:rFonts w:eastAsia="DFKai-SB" w:cs="Arial"/>
                <w:color w:val="000000"/>
                <w:lang w:eastAsia="zh-TW"/>
              </w:rPr>
              <w:t>，請說明：</w:t>
            </w:r>
          </w:p>
          <w:p w14:paraId="4045CE9C" w14:textId="77777777" w:rsidR="006F2866" w:rsidRPr="00BD1188" w:rsidRDefault="004C61B0" w:rsidP="002E3BAA">
            <w:pPr>
              <w:tabs>
                <w:tab w:val="left" w:pos="336"/>
                <w:tab w:val="left" w:pos="604"/>
              </w:tabs>
              <w:spacing w:line="400" w:lineRule="exact"/>
              <w:ind w:right="60" w:firstLine="3956"/>
              <w:rPr>
                <w:rFonts w:eastAsia="DFKai-SB" w:cs="Arial" w:hint="eastAsia"/>
                <w:color w:val="000000"/>
                <w:u w:val="single"/>
                <w:shd w:val="clear" w:color="auto" w:fill="FFFF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 xml:space="preserve">{specimen_existing_detail}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  <w:r w:rsidR="005857E8" w:rsidRPr="00BD1188">
              <w:rPr>
                <w:rFonts w:eastAsia="DFKai-SB" w:cs="Arial" w:hint="eastAsia"/>
                <w:color w:val="000000"/>
                <w:u w:val="single"/>
                <w:lang w:eastAsia="zh-TW"/>
              </w:rPr>
              <w:t/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</w:p>
        </w:tc>
      </w:tr>
      <w:bookmarkEnd w:id="1"/>
      <w:tr w:rsidR="0047368D" w14:paraId="4FA76006" w14:textId="77777777">
        <w:tblPrEx>
          <w:tblCellMar>
            <w:top w:w="0" w:type="dxa"/>
            <w:bottom w:w="0" w:type="dxa"/>
          </w:tblCellMar>
        </w:tblPrEx>
        <w:trPr>
          <w:trHeight w:val="846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010C51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 xml:space="preserve">是否有使用資料？{irb0021_data_yes} 是 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{irb0021_data_no} </w:t>
            </w: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否</w:t>
            </w:r>
          </w:p>
          <w:p w14:paraId="08424663" w14:textId="77777777" w:rsidR="0047368D" w:rsidRPr="00BD1188" w:rsidRDefault="004C61B0">
            <w:pPr>
              <w:numPr>
                <w:ilvl w:val="0"/>
                <w:numId w:val="4"/>
              </w:num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 w:hanging="308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是否為新蒐集資料？{irb0021_data_new_no} 否</w:t>
            </w:r>
          </w:p>
          <w:p w14:paraId="7192F7F6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right="60" w:firstLine="2909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{irb0021_data_new_yes} 是</w:t>
            </w:r>
            <w:r w:rsidRPr="00BD1188">
              <w:rPr>
                <w:rFonts w:eastAsia="DFKai-SB" w:cs="Arial"/>
                <w:color w:val="000000"/>
                <w:lang w:eastAsia="zh-TW"/>
              </w:rPr>
              <w:t>，請說明資料來源及蒐集資料範圍：</w:t>
            </w:r>
          </w:p>
          <w:p w14:paraId="2E3F9AD2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right="60" w:firstLine="3259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>{data_new_detail}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</w:p>
          <w:p w14:paraId="592326E8" w14:textId="77777777" w:rsidR="0047368D" w:rsidRPr="00BD1188" w:rsidRDefault="004C61B0">
            <w:pPr>
              <w:numPr>
                <w:ilvl w:val="0"/>
                <w:numId w:val="4"/>
              </w:num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 w:hanging="308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是否使用既有資料？{irb0021_data_existing_no} 否</w:t>
            </w:r>
          </w:p>
          <w:p w14:paraId="34986A19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3273" w:right="60" w:hanging="364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{irb0021_data_existing_yes} 是</w:t>
            </w:r>
            <w:r w:rsidRPr="00BD1188">
              <w:rPr>
                <w:rFonts w:eastAsia="DFKai-SB" w:cs="Arial"/>
                <w:color w:val="000000"/>
                <w:lang w:eastAsia="zh-TW"/>
              </w:rPr>
              <w:t>，請說明資料來源及使用欄位：</w:t>
            </w:r>
          </w:p>
          <w:p w14:paraId="562B166D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3273" w:right="60" w:hanging="14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>{data_existing_detail}</w:t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  <w:r w:rsidR="00106523" w:rsidRPr="00BD1188">
              <w:rPr>
                <w:rFonts w:eastAsia="DFKai-SB" w:cs="Arial" w:hint="eastAsia"/>
                <w:color w:val="000000"/>
                <w:u w:val="single"/>
                <w:lang w:eastAsia="zh-TW"/>
              </w:rPr>
              <w:t/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  <w:r w:rsidRPr="00BD1188">
              <w:rPr>
                <w:rFonts w:eastAsia="DFKai-SB" w:cs="Arial"/>
                <w:color w:val="000000"/>
                <w:lang w:eastAsia="zh-TW"/>
              </w:rPr>
              <w:t/>
            </w:r>
            <w:r w:rsidRPr="00BD1188">
              <w:rPr>
                <w:rFonts w:eastAsia="DFKai-SB" w:cs="Arial"/>
                <w:color w:val="000000"/>
                <w:u w:val="single"/>
                <w:lang w:eastAsia="zh-TW"/>
              </w:rPr>
              <w:t/>
            </w:r>
          </w:p>
          <w:p w14:paraId="4E08292A" w14:textId="77777777" w:rsidR="0047368D" w:rsidRPr="00BD1188" w:rsidRDefault="004C61B0">
            <w:pPr>
              <w:numPr>
                <w:ilvl w:val="0"/>
                <w:numId w:val="4"/>
              </w:num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 w:hanging="308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研究資料是否去識別化/去連結?</w:t>
            </w:r>
          </w:p>
          <w:p w14:paraId="2A201ABC" w14:textId="77777777" w:rsidR="0047368D" w:rsidRPr="00BD1188" w:rsidRDefault="004C61B0">
            <w:p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{irb0021_deid_no} 否</w:t>
            </w:r>
          </w:p>
          <w:p w14:paraId="2CAE560C" w14:textId="77777777" w:rsidR="0047368D" w:rsidRPr="00BD1188" w:rsidRDefault="004C61B0">
            <w:p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Arial"/>
                <w:color w:val="000000"/>
                <w:lang w:eastAsia="zh-TW"/>
              </w:rPr>
              <w:t>{irb0021_deid_yes} 是，請說明進行去識別化/去連結之程序</w:t>
            </w:r>
            <w:r w:rsidR="00DD1528"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>，</w:t>
            </w:r>
            <w:r w:rsidR="004C18B2"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>並敘明</w:t>
            </w:r>
            <w:r w:rsidR="00DD1528"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>研究者</w:t>
            </w:r>
            <w:r w:rsidR="004C18B2"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>是否</w:t>
            </w:r>
            <w:r w:rsidR="00DD1528" w:rsidRPr="00BD1188">
              <w:rPr>
                <w:rFonts w:ascii="DFKai-SB" w:eastAsia="DFKai-SB" w:hAnsi="DFKai-SB" w:cs="Arial" w:hint="eastAsia"/>
                <w:color w:val="000000"/>
                <w:lang w:eastAsia="zh-TW"/>
              </w:rPr>
              <w:t>接觸個資</w:t>
            </w:r>
            <w:r w:rsidR="00DD1528" w:rsidRPr="00BD1188">
              <w:rPr>
                <w:rFonts w:ascii="DFKai-SB" w:eastAsia="DFKai-SB" w:hAnsi="DFKai-SB" w:cs="Arial"/>
                <w:color w:val="000000"/>
                <w:lang w:eastAsia="zh-TW"/>
              </w:rPr>
              <w:t>：</w:t>
            </w:r>
            <w:r>
              <w:rPr>
                <w:rFonts w:ascii="Times New Roman" w:eastAsia="DFKai-SB" w:hAnsi="Times New Roman" w:cs="Times New Roman" w:hint="eastAsia"/>
              </w:rPr>
              <w:t xml:space="preserve">{data_deidentification_detail}</w:t>
            </w:r>
          </w:p>
          <w:p w14:paraId="3727C33B" w14:textId="77777777" w:rsidR="0047368D" w:rsidRPr="00BD1188" w:rsidRDefault="004C61B0">
            <w:p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Courier New"/>
                <w:bCs/>
                <w:color w:val="000000"/>
                <w:lang w:eastAsia="zh-TW"/>
              </w:rPr>
              <w:t>※註</w:t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>1</w:t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>：依據美國</w:t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>HIPAA 45 CFR §164.514(a)</w:t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>，</w:t>
            </w:r>
            <w:r w:rsidRPr="00BD1188">
              <w:rPr>
                <w:rFonts w:ascii="DFKai-SB" w:eastAsia="DFKai-SB" w:hAnsi="DFKai-SB" w:cs="Courier New"/>
                <w:bCs/>
                <w:color w:val="000000"/>
                <w:lang w:eastAsia="zh-TW"/>
              </w:rPr>
              <w:t>去識別化是指無法識別個人身份，且無合理基礎相信該資訊可用於辨識特定個人、無法單獨識別身份的資訊。</w:t>
            </w:r>
          </w:p>
          <w:p w14:paraId="0B79831B" w14:textId="77777777" w:rsidR="0047368D" w:rsidRPr="00BD1188" w:rsidRDefault="004C61B0">
            <w:pPr>
              <w:tabs>
                <w:tab w:val="left" w:pos="-8304"/>
                <w:tab w:val="left" w:pos="-8036"/>
                <w:tab w:val="left" w:pos="-7703"/>
              </w:tabs>
              <w:spacing w:line="400" w:lineRule="exact"/>
              <w:ind w:left="739" w:right="60"/>
              <w:rPr>
                <w:rFonts w:hint="eastAsia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 w:cs="Courier New"/>
                <w:bCs/>
                <w:color w:val="000000"/>
                <w:lang w:eastAsia="zh-TW"/>
              </w:rPr>
              <w:t>※註</w:t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>2</w:t>
            </w:r>
            <w:r w:rsidRPr="00BD1188">
              <w:rPr>
                <w:rFonts w:ascii="DFKai-SB" w:eastAsia="DFKai-SB" w:hAnsi="DFKai-SB" w:cs="Courier New"/>
                <w:bCs/>
                <w:color w:val="000000"/>
                <w:lang w:eastAsia="zh-TW"/>
              </w:rPr>
              <w:t>：依據我國人體研究法，去連結係指將研究對象之人體檢體、自然人資料及其他有關之資料、資訊編碼或以其他方式處理後，使其與可供辨識研究對象之個人資料、資訊，永久不能以任何方式連結、比對之作業。</w:t>
            </w:r>
          </w:p>
        </w:tc>
      </w:tr>
      <w:tr w:rsidR="0047368D" w14:paraId="56C6AD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1BAF61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是否涉及與其他資料庫連結？{irb0021_crosslink_no} 否</w:t>
            </w:r>
          </w:p>
          <w:p w14:paraId="3823F6FA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right="60" w:firstLine="3600"/>
              <w:rPr>
                <w:color w:val="000000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{irb0021_crosslink_yes} 是，資料庫名稱：{cross_link_db_name}</w:t>
            </w:r>
          </w:p>
        </w:tc>
      </w:tr>
      <w:tr w:rsidR="0047368D" w14:paraId="69BC5974" w14:textId="77777777">
        <w:tblPrEx>
          <w:tblCellMar>
            <w:top w:w="0" w:type="dxa"/>
            <w:bottom w:w="0" w:type="dxa"/>
          </w:tblCellMar>
        </w:tblPrEx>
        <w:trPr>
          <w:trHeight w:val="433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F67D44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何人會要求研究對象參與研究，或向研究對象解釋？</w:t>
            </w:r>
          </w:p>
          <w:p w14:paraId="71306C6C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125" w:right="60" w:firstLine="360"/>
              <w:rPr>
                <w:color w:val="000000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請說明：</w:t>
            </w:r>
            <w:r w:rsidRPr="00BD1188">
              <w:rPr>
                <w:rFonts w:ascii="DFKai-SB" w:eastAsia="DFKai-SB" w:hAnsi="DFKai-SB"/>
                <w:color w:val="000000"/>
                <w:u w:val="single"/>
                <w:lang w:eastAsia="zh-TW"/>
              </w:rPr>
              <w:t xml:space="preserve">{subject_explainer}</w:t>
            </w:r>
          </w:p>
        </w:tc>
      </w:tr>
      <w:tr w:rsidR="0047368D" w14:paraId="4E36A6CD" w14:textId="77777777">
        <w:tblPrEx>
          <w:tblCellMar>
            <w:top w:w="0" w:type="dxa"/>
            <w:bottom w:w="0" w:type="dxa"/>
          </w:tblCellMar>
        </w:tblPrEx>
        <w:trPr>
          <w:trHeight w:val="464"/>
          <w:jc w:val="center"/>
        </w:trPr>
        <w:tc>
          <w:tcPr>
            <w:tcW w:w="10196" w:type="dxa"/>
            <w:gridSpan w:val="6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C09878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color w:val="000000"/>
                <w:lang w:eastAsia="zh-TW"/>
              </w:rPr>
            </w:pPr>
            <w:r w:rsidRPr="00BD1188">
              <w:rPr>
                <w:rFonts w:eastAsia="DFKai-SB" w:cs="Arial"/>
                <w:color w:val="000000"/>
                <w:lang w:eastAsia="zh-TW"/>
              </w:rPr>
              <w:t>本計畫是否設計使用研究對象說明同意書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？</w:t>
            </w:r>
          </w:p>
          <w:p w14:paraId="6CA631EC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124" w:right="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 {irb0021_consent_provide} 是，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>請提供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</w:t>
            </w:r>
          </w:p>
          <w:p w14:paraId="3ED60E04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124" w:right="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 {irb0021_consent_waive_signature} 申請免除簽署但須告知，請說明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{waive_signature_reason}</w:t>
            </w:r>
          </w:p>
          <w:p w14:paraId="34E47CDB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124" w:right="60"/>
              <w:rPr>
                <w:rFonts w:eastAsia="DFKai-SB"/>
                <w:color w:val="000000"/>
                <w:szCs w:val="32"/>
                <w:lang w:eastAsia="zh-TW"/>
              </w:rPr>
            </w:pPr>
            <w:r w:rsidRPr="00BD1188">
              <w:rPr>
                <w:rFonts w:eastAsia="DFKai-SB"/>
                <w:color w:val="000000"/>
                <w:szCs w:val="32"/>
                <w:lang w:eastAsia="zh-TW"/>
              </w:rPr>
              <w:t xml:space="preserve">      </w:t>
            </w:r>
            <w:r w:rsidRPr="00BD1188">
              <w:rPr>
                <w:rFonts w:eastAsia="DFKai-SB"/>
                <w:color w:val="000000"/>
                <w:szCs w:val="32"/>
                <w:lang w:eastAsia="zh-TW"/>
              </w:rPr>
              <w:t>如何證明知情同意有落實執行：</w:t>
            </w:r>
          </w:p>
          <w:p w14:paraId="3C96A963" w14:textId="77777777" w:rsidR="0047368D" w:rsidRPr="00BD1188" w:rsidRDefault="004C61B0">
            <w:pPr>
              <w:pStyle w:val="ListParagraph"/>
              <w:spacing w:line="400" w:lineRule="exact"/>
              <w:ind w:left="658" w:hanging="173"/>
              <w:jc w:val="both"/>
              <w:rPr>
                <w:color w:val="000000"/>
              </w:rPr>
            </w:pPr>
            <w:r w:rsidRPr="00BD1188">
              <w:rPr>
                <w:rFonts w:ascii="DFKai-SB" w:eastAsia="DFKai-SB" w:hAnsi="DFKai-SB"/>
                <w:color w:val="000000"/>
              </w:rPr>
              <w:t xml:space="preserve">{irb0021_consent_proof_datetime} 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請研究對象於「研究對象說明暨同意書」簽署日期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(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年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/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月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/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日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/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時間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)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。</w:t>
            </w:r>
          </w:p>
          <w:p w14:paraId="7AED0DE8" w14:textId="77777777" w:rsidR="0047368D" w:rsidRPr="00BD1188" w:rsidRDefault="004C61B0">
            <w:pPr>
              <w:pStyle w:val="ListParagraph"/>
              <w:spacing w:line="400" w:lineRule="exact"/>
              <w:ind w:left="658" w:hanging="173"/>
              <w:jc w:val="both"/>
              <w:rPr>
                <w:color w:val="000000"/>
              </w:rPr>
            </w:pPr>
            <w:r w:rsidRPr="00BD1188">
              <w:rPr>
                <w:rFonts w:ascii="DFKai-SB" w:eastAsia="DFKai-SB" w:hAnsi="DFKai-SB"/>
                <w:color w:val="000000"/>
              </w:rPr>
              <w:lastRenderedPageBreak/>
              <w:t xml:space="preserve">{irb0021_consent_proof_witness} 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請見證人簽署。</w:t>
            </w:r>
          </w:p>
          <w:p w14:paraId="733B8067" w14:textId="77777777" w:rsidR="0047368D" w:rsidRPr="00BD1188" w:rsidRDefault="004C61B0">
            <w:pPr>
              <w:pStyle w:val="ListParagraph"/>
              <w:spacing w:line="400" w:lineRule="exact"/>
              <w:ind w:left="658" w:hanging="173"/>
              <w:jc w:val="both"/>
              <w:rPr>
                <w:color w:val="000000"/>
              </w:rPr>
            </w:pPr>
            <w:r w:rsidRPr="00BD1188">
              <w:rPr>
                <w:rFonts w:ascii="DFKai-SB" w:eastAsia="DFKai-SB" w:hAnsi="DFKai-SB" w:cs="Arial"/>
                <w:color w:val="000000"/>
              </w:rPr>
              <w:t xml:space="preserve">{irb0021_consent_proof_record} 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由研究團隊記錄知情同意過程。</w:t>
            </w:r>
          </w:p>
          <w:p w14:paraId="4CB9EAAD" w14:textId="77777777" w:rsidR="0047368D" w:rsidRPr="00BD1188" w:rsidRDefault="004C61B0">
            <w:pPr>
              <w:pStyle w:val="ListParagraph"/>
              <w:spacing w:line="400" w:lineRule="exact"/>
              <w:ind w:left="658" w:hanging="173"/>
              <w:jc w:val="both"/>
              <w:rPr>
                <w:color w:val="000000"/>
              </w:rPr>
            </w:pPr>
            <w:r w:rsidRPr="00BD1188">
              <w:rPr>
                <w:rFonts w:ascii="DFKai-SB" w:eastAsia="DFKai-SB" w:hAnsi="DFKai-SB" w:cs="Arial"/>
                <w:color w:val="000000"/>
              </w:rPr>
              <w:t xml:space="preserve">{irb0021_consent_proof_other} </w:t>
            </w:r>
            <w:r w:rsidRPr="00BD1188">
              <w:rPr>
                <w:rFonts w:ascii="Times New Roman" w:eastAsia="DFKai-SB" w:hAnsi="Times New Roman"/>
                <w:color w:val="000000"/>
                <w:szCs w:val="32"/>
              </w:rPr>
              <w:t>其他，請</w:t>
            </w:r>
            <w:r w:rsidRPr="00BD1188">
              <w:rPr>
                <w:rFonts w:ascii="DFKai-SB" w:eastAsia="DFKai-SB" w:hAnsi="DFKai-SB"/>
                <w:color w:val="000000"/>
              </w:rPr>
              <w:t>說明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</w:rPr>
              <w:t xml:space="preserve">{consent_proof_other_detail}</w:t>
            </w:r>
          </w:p>
          <w:p w14:paraId="136CC10C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124" w:right="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 xml:space="preserve">   {irb0021_consent_waive_full} 申請免除知情同意，請說明</w:t>
            </w:r>
            <w:r w:rsidRPr="00BD1188">
              <w:rPr>
                <w:rFonts w:ascii="DFKai-SB" w:eastAsia="DFKai-SB" w:hAnsi="DFKai-SB" w:cs="Arial"/>
                <w:color w:val="000000"/>
                <w:u w:val="single"/>
                <w:lang w:eastAsia="zh-TW"/>
              </w:rPr>
              <w:t xml:space="preserve">{waive_consent_reason}</w:t>
            </w:r>
          </w:p>
        </w:tc>
      </w:tr>
      <w:tr w:rsidR="0047368D" w14:paraId="7B54577B" w14:textId="77777777">
        <w:tblPrEx>
          <w:tblCellMar>
            <w:top w:w="0" w:type="dxa"/>
            <w:bottom w:w="0" w:type="dxa"/>
          </w:tblCellMar>
        </w:tblPrEx>
        <w:trPr>
          <w:trHeight w:val="464"/>
          <w:jc w:val="center"/>
        </w:trPr>
        <w:tc>
          <w:tcPr>
            <w:tcW w:w="10196" w:type="dxa"/>
            <w:gridSpan w:val="6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A9DE37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lastRenderedPageBreak/>
              <w:t>研究對象說明暨同意書將從何處取得（勾選適用者）：</w:t>
            </w:r>
            <w:r>
              <w:rPr>
                <w:rFonts w:ascii="Times New Roman" w:eastAsia="DFKai-SB" w:hAnsi="Times New Roman" w:cs="Times New Roman" w:hint="eastAsia"/>
              </w:rPr>
              <w:t xml:space="preserve">{consent_source_na}</w:t>
            </w:r>
          </w:p>
          <w:p w14:paraId="0CBEB25C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right="60" w:firstLine="480"/>
              <w:rPr>
                <w:rFonts w:ascii="DFKai-SB" w:eastAsia="DFKai-SB" w:hAnsi="DFKai-SB"/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{irb0021_consent_source_subject} 研究對象    {irb0021_consent_source_parent} 研究對象之父母    {irb0021_consent_source_guardian} 研究對象之監護人      {irb0021_consent_source_authorized_person} 研究對象之委任人</w:t>
            </w:r>
          </w:p>
          <w:p w14:paraId="0ACD26C0" w14:textId="77777777" w:rsidR="0047368D" w:rsidRPr="00BD1188" w:rsidRDefault="004C61B0">
            <w:pPr>
              <w:tabs>
                <w:tab w:val="left" w:pos="336"/>
                <w:tab w:val="left" w:pos="604"/>
              </w:tabs>
              <w:spacing w:line="400" w:lineRule="exact"/>
              <w:ind w:right="60" w:firstLine="48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{irb0021_consent_source_legal_representative} 研究對象之法定代理人             {irb0021_consent_source_other} 其它，請說明</w:t>
            </w:r>
            <w:r w:rsidRPr="00BD1188">
              <w:rPr>
                <w:rFonts w:ascii="DFKai-SB" w:eastAsia="DFKai-SB" w:hAnsi="DFKai-SB"/>
                <w:color w:val="000000"/>
                <w:u w:val="single"/>
                <w:lang w:eastAsia="zh-TW"/>
              </w:rPr>
              <w:t xml:space="preserve">{consent_source_other_detail}</w:t>
            </w:r>
          </w:p>
        </w:tc>
      </w:tr>
      <w:tr w:rsidR="0047368D" w14:paraId="1278E7AC" w14:textId="77777777">
        <w:tblPrEx>
          <w:tblCellMar>
            <w:top w:w="0" w:type="dxa"/>
            <w:bottom w:w="0" w:type="dxa"/>
          </w:tblCellMar>
        </w:tblPrEx>
        <w:trPr>
          <w:trHeight w:val="464"/>
          <w:jc w:val="center"/>
        </w:trPr>
        <w:tc>
          <w:tcPr>
            <w:tcW w:w="10196" w:type="dxa"/>
            <w:gridSpan w:val="6"/>
            <w:tcBorders>
              <w:top w:val="single" w:sz="6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AD11AD" w14:textId="77777777" w:rsidR="0047368D" w:rsidRPr="00BD1188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color w:val="000000"/>
                <w:lang w:eastAsia="zh-TW"/>
              </w:rPr>
            </w:pP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使用何種方法確保研究對象資料之機密性及隱私保護？（請說明研究中、研究期間中途退出及研究完成後之研究對象，其個人資料、錄音帶、圖片、檢體等之處理方式，及保存地點與設備擁有者</w:t>
            </w:r>
            <w:r w:rsidR="00106523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。</w:t>
            </w:r>
            <w:r w:rsidR="00FE2301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範例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文字僅供參考，請依研究個別情形詳實填報</w:t>
            </w:r>
            <w:r w:rsidR="006F4E3E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，並</w:t>
            </w:r>
            <w:r w:rsidR="00A1090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於填寫</w:t>
            </w:r>
            <w:r w:rsidR="00E020D7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完成</w:t>
            </w:r>
            <w:r w:rsidR="00A10908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後</w:t>
            </w:r>
            <w:r w:rsidR="006F4E3E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將範例文字刪除</w:t>
            </w:r>
            <w:r w:rsidR="00106523" w:rsidRPr="00BD1188">
              <w:rPr>
                <w:rFonts w:ascii="DFKai-SB" w:eastAsia="DFKai-SB" w:hAnsi="DFKai-SB" w:hint="eastAsia"/>
                <w:color w:val="000000"/>
                <w:lang w:eastAsia="zh-TW"/>
              </w:rPr>
              <w:t>。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）</w:t>
            </w:r>
          </w:p>
          <w:p w14:paraId="238C0DC4" w14:textId="77777777" w:rsidR="0047368D" w:rsidRPr="00BD1188" w:rsidRDefault="004C61B0">
            <w:pPr>
              <w:spacing w:after="120" w:line="400" w:lineRule="exact"/>
              <w:ind w:left="1440" w:hanging="981"/>
              <w:jc w:val="both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(1)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>研究中</w:t>
            </w:r>
            <w:r w:rsidRPr="00BD1188">
              <w:rPr>
                <w:rFonts w:ascii="DFKai-SB" w:eastAsia="DFKai-SB" w:hAnsi="DFKai-SB"/>
                <w:color w:val="000000"/>
                <w:lang w:eastAsia="zh-TW"/>
              </w:rPr>
              <w:t>參與者之隱私保護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>：</w:t>
            </w:r>
          </w:p>
          <w:p w14:paraId="4EF8CBAE" w14:textId="77777777" w:rsidR="0047368D" w:rsidRPr="00BD1188" w:rsidRDefault="004C61B0" w:rsidP="0080349A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{privacy_during}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="00B24011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B24011" w:rsidRPr="00BD1188">
              <w:rPr>
                <w:rFonts w:ascii="DFKai-SB" w:eastAsia="DFKai-SB" w:hAnsi="DFKai-SB" w:cs="Times New Roman" w:hint="eastAsia"/>
                <w:color w:val="000000"/>
                <w:lang w:eastAsia="zh-TW"/>
              </w:rPr>
              <w:t/>
            </w:r>
            <w:r w:rsidR="00B24011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B24011" w:rsidRPr="00BD1188">
              <w:rPr>
                <w:rFonts w:ascii="DFKai-SB" w:eastAsia="DFKai-SB" w:hAnsi="DFKai-SB" w:cs="Times New Roman" w:hint="eastAsia"/>
                <w:color w:val="000000"/>
                <w:lang w:eastAsia="zh-TW"/>
              </w:rPr>
              <w:t/>
            </w:r>
            <w:r w:rsidR="00F11E6D" w:rsidRPr="00BD1188">
              <w:rPr>
                <w:rFonts w:ascii="DFKai-SB" w:eastAsia="DFKai-SB" w:hAnsi="DFKai-SB" w:cs="Times New Roman" w:hint="eastAsia"/>
                <w:color w:val="000000"/>
                <w:lang w:eastAsia="zh-TW"/>
              </w:rPr>
              <w:t/>
            </w:r>
            <w:r w:rsidR="00B24011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826D20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F0D3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11E6D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F0D3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F0D3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F0D3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170FA9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3613CA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</w:p>
          <w:p w14:paraId="39AAA3E2" w14:textId="77777777" w:rsidR="0047368D" w:rsidRPr="00BD1188" w:rsidRDefault="004C61B0" w:rsidP="00170FA9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rFonts w:eastAsia="DFKai-SB" w:cs="Times New Roman"/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="00ED4530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6004E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670CD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6004E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670CD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6004E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670CD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1721C8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670CD2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="00F6004E"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</w:p>
          <w:p w14:paraId="625DEE7D" w14:textId="77777777" w:rsidR="00ED4530" w:rsidRPr="00BD1188" w:rsidRDefault="00ED4530" w:rsidP="00170FA9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rFonts w:eastAsia="DFKai-SB" w:cs="Times New Roman"/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ascii="DFKai-SB" w:eastAsia="DFKai-SB" w:hAnsi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ascii="DFKai-SB" w:eastAsia="DFKai-SB" w:hAnsi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 w:hint="eastAsia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</w:p>
          <w:p w14:paraId="48932600" w14:textId="77777777" w:rsidR="0047368D" w:rsidRPr="00BD1188" w:rsidRDefault="004C61B0">
            <w:pPr>
              <w:tabs>
                <w:tab w:val="left" w:pos="2017"/>
              </w:tabs>
              <w:spacing w:line="400" w:lineRule="exact"/>
              <w:ind w:left="753" w:right="60" w:hanging="297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(2)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>研究結束後參與者之隱私保護：</w:t>
            </w:r>
          </w:p>
          <w:p w14:paraId="502599C0" w14:textId="77777777" w:rsidR="0047368D" w:rsidRPr="00BD1188" w:rsidRDefault="004C61B0" w:rsidP="004A4A7C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{privacy_after}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 xml:space="preserve"/>
            </w:r>
          </w:p>
          <w:p w14:paraId="4D884D17" w14:textId="77777777" w:rsidR="0047368D" w:rsidRPr="00BD1188" w:rsidRDefault="004C61B0" w:rsidP="004A4A7C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="0081607F" w:rsidRPr="00BD1188">
              <w:rPr>
                <w:rFonts w:eastAsia="DFKai-SB" w:cs="Arial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</w:p>
          <w:p w14:paraId="01024C3E" w14:textId="77777777" w:rsidR="0047368D" w:rsidRPr="00BD1188" w:rsidRDefault="004C61B0" w:rsidP="004A4A7C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="001F67DB" w:rsidRPr="00BD1188">
              <w:rPr>
                <w:rFonts w:eastAsia="DFKai-SB" w:cs="Arial" w:hint="eastAsia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</w:p>
          <w:p w14:paraId="503394AE" w14:textId="77777777" w:rsidR="0047368D" w:rsidRPr="00BD1188" w:rsidRDefault="004C61B0" w:rsidP="004A4A7C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</w:p>
          <w:p w14:paraId="65DBACDA" w14:textId="77777777" w:rsidR="0047368D" w:rsidRPr="00BD1188" w:rsidRDefault="004C61B0">
            <w:pPr>
              <w:tabs>
                <w:tab w:val="left" w:pos="2017"/>
              </w:tabs>
              <w:spacing w:line="400" w:lineRule="exact"/>
              <w:ind w:left="753" w:right="60" w:hanging="56"/>
              <w:rPr>
                <w:rFonts w:eastAsia="DFKai-SB" w:cs="Times New Roman"/>
                <w:bCs/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lastRenderedPageBreak/>
              <w:t>※</w:t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>註：研究對象之人體檢體、自然人資料及其他有關之資料、資訊，於研究結束或同意書所定之保存期限屆至後，應即銷毀；但經當事人同意，或已去連結者，不在此限。</w:t>
            </w:r>
          </w:p>
          <w:p w14:paraId="3783241A" w14:textId="77777777" w:rsidR="0047368D" w:rsidRPr="00BD1188" w:rsidRDefault="004C61B0">
            <w:pPr>
              <w:tabs>
                <w:tab w:val="left" w:pos="2017"/>
              </w:tabs>
              <w:spacing w:line="400" w:lineRule="exact"/>
              <w:ind w:left="753" w:right="60" w:hanging="297"/>
              <w:rPr>
                <w:rFonts w:eastAsia="DFKai-SB" w:cs="Times New Roman"/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(3)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>中途退出者之隱私保護：</w:t>
            </w:r>
          </w:p>
          <w:p w14:paraId="3D0CCB6B" w14:textId="77777777" w:rsidR="0047368D" w:rsidRPr="00BD1188" w:rsidRDefault="004C61B0" w:rsidP="004A4A7C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>{privacy_withdrawal}</w:t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/>
            </w:r>
          </w:p>
          <w:p w14:paraId="2EE496C6" w14:textId="77777777" w:rsidR="0047368D" w:rsidRPr="00BD1188" w:rsidRDefault="004C61B0" w:rsidP="004A4A7C">
            <w:pPr>
              <w:tabs>
                <w:tab w:val="left" w:pos="2017"/>
              </w:tabs>
              <w:spacing w:line="400" w:lineRule="exact"/>
              <w:ind w:left="1562" w:right="62" w:hanging="826"/>
              <w:rPr>
                <w:color w:val="000000"/>
                <w:lang w:eastAsia="zh-TW"/>
              </w:rPr>
            </w:pP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color w:val="000000"/>
                <w:lang w:eastAsia="zh-TW"/>
              </w:rPr>
              <w:t/>
            </w:r>
            <w:r w:rsidRPr="00BD1188">
              <w:rPr>
                <w:rFonts w:eastAsia="DFKai-SB" w:cs="Times New Roman"/>
                <w:bCs/>
                <w:color w:val="000000"/>
                <w:lang w:eastAsia="zh-TW"/>
              </w:rPr>
              <w:t/>
            </w:r>
            <w:r w:rsidRPr="00BD1188">
              <w:rPr>
                <w:rFonts w:ascii="DFKai-SB" w:eastAsia="DFKai-SB" w:hAnsi="DFKai-SB" w:cs="Courier New"/>
                <w:bCs/>
                <w:color w:val="000000"/>
                <w:lang w:eastAsia="zh-TW"/>
              </w:rPr>
              <w:t/>
            </w:r>
          </w:p>
        </w:tc>
      </w:tr>
      <w:tr w:rsidR="0047368D" w14:paraId="4E76D68D" w14:textId="77777777">
        <w:tblPrEx>
          <w:tblCellMar>
            <w:top w:w="0" w:type="dxa"/>
            <w:bottom w:w="0" w:type="dxa"/>
          </w:tblCellMar>
        </w:tblPrEx>
        <w:trPr>
          <w:trHeight w:val="464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5C7EBC" w14:textId="77777777" w:rsidR="0047368D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lang w:eastAsia="zh-TW"/>
              </w:rPr>
            </w:pPr>
            <w:r>
              <w:rPr>
                <w:rFonts w:ascii="Arial" w:eastAsia="DFKai-SB" w:hAnsi="Arial"/>
                <w:color w:val="000000"/>
                <w:lang w:eastAsia="zh-TW"/>
              </w:rPr>
              <w:lastRenderedPageBreak/>
              <w:t>是否進行追蹤</w:t>
            </w:r>
            <w:r>
              <w:rPr>
                <w:rFonts w:eastAsia="DFKai-SB" w:cs="Times New Roman"/>
                <w:color w:val="000000"/>
                <w:lang w:eastAsia="zh-TW"/>
              </w:rPr>
              <w:t>？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>{irb0021_followup_yes}</w:t>
            </w:r>
            <w:r>
              <w:rPr>
                <w:rFonts w:ascii="Arial" w:eastAsia="DFKai-SB" w:hAnsi="Arial"/>
                <w:color w:val="000000"/>
                <w:lang w:eastAsia="zh-TW"/>
              </w:rPr>
              <w:t>是，追蹤期間：</w:t>
            </w:r>
            <w:r>
              <w:rPr>
                <w:rFonts w:eastAsia="DFKai-SB"/>
                <w:color w:val="000000"/>
                <w:u w:val="single"/>
                <w:lang w:eastAsia="zh-TW"/>
              </w:rPr>
              <w:t xml:space="preserve">{followup_period}</w:t>
            </w:r>
            <w:r>
              <w:rPr>
                <w:rFonts w:ascii="Arial" w:eastAsia="DFKai-SB" w:hAnsi="Arial"/>
                <w:color w:val="000000"/>
                <w:lang w:eastAsia="zh-TW"/>
              </w:rPr>
              <w:t xml:space="preserve">  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>{irb0021_followup_no}</w:t>
            </w:r>
            <w:r>
              <w:rPr>
                <w:rFonts w:ascii="Arial" w:eastAsia="DFKai-SB" w:hAnsi="Arial"/>
                <w:color w:val="000000"/>
                <w:lang w:eastAsia="zh-TW"/>
              </w:rPr>
              <w:t>否</w:t>
            </w:r>
          </w:p>
        </w:tc>
      </w:tr>
      <w:tr w:rsidR="0047368D" w14:paraId="5D431C78" w14:textId="77777777">
        <w:tblPrEx>
          <w:tblCellMar>
            <w:top w:w="0" w:type="dxa"/>
            <w:bottom w:w="0" w:type="dxa"/>
          </w:tblCellMar>
        </w:tblPrEx>
        <w:trPr>
          <w:trHeight w:val="464"/>
          <w:jc w:val="center"/>
        </w:trPr>
        <w:tc>
          <w:tcPr>
            <w:tcW w:w="10196" w:type="dxa"/>
            <w:gridSpan w:val="6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11BA69" w14:textId="77777777" w:rsidR="0047368D" w:rsidRDefault="004C61B0">
            <w:pPr>
              <w:numPr>
                <w:ilvl w:val="0"/>
                <w:numId w:val="1"/>
              </w:numPr>
              <w:tabs>
                <w:tab w:val="left" w:pos="336"/>
                <w:tab w:val="left" w:pos="484"/>
                <w:tab w:val="left" w:pos="604"/>
                <w:tab w:val="left" w:pos="720"/>
              </w:tabs>
              <w:spacing w:line="400" w:lineRule="exact"/>
              <w:ind w:left="484" w:right="60" w:hanging="360"/>
              <w:rPr>
                <w:lang w:eastAsia="zh-TW"/>
              </w:rPr>
            </w:pPr>
            <w:r>
              <w:rPr>
                <w:rFonts w:ascii="Arial" w:eastAsia="DFKai-SB" w:hAnsi="Arial"/>
                <w:color w:val="000000"/>
                <w:lang w:eastAsia="zh-TW"/>
              </w:rPr>
              <w:t>本計畫進行風險評估後，是否需建置</w:t>
            </w:r>
            <w:r>
              <w:rPr>
                <w:rFonts w:eastAsia="DFKai-SB"/>
                <w:color w:val="000000"/>
                <w:lang w:eastAsia="zh-TW"/>
              </w:rPr>
              <w:t>資料及安全性監測計畫</w:t>
            </w:r>
            <w:r>
              <w:rPr>
                <w:rFonts w:eastAsia="DFKai-SB" w:cs="Times New Roman"/>
                <w:color w:val="000000"/>
                <w:lang w:eastAsia="zh-TW"/>
              </w:rPr>
              <w:t>？</w:t>
            </w:r>
            <w:r>
              <w:rPr>
                <w:rFonts w:ascii="DFKai-SB" w:eastAsia="DFKai-SB" w:hAnsi="DFKai-SB"/>
                <w:color w:val="000000"/>
                <w:lang w:eastAsia="zh-TW"/>
              </w:rPr>
              <w:t>{irb0021_dsmp_yes} 是，</w:t>
            </w:r>
            <w:r>
              <w:rPr>
                <w:rFonts w:eastAsia="DFKai-SB" w:cs="Times New Roman"/>
                <w:color w:val="000000"/>
                <w:lang w:eastAsia="zh-TW"/>
              </w:rPr>
              <w:t>請提供</w:t>
            </w:r>
            <w:r>
              <w:rPr>
                <w:rFonts w:eastAsia="DFKai-SB" w:cs="Times New Roman"/>
                <w:color w:val="000000"/>
                <w:lang w:eastAsia="zh-TW"/>
              </w:rPr>
              <w:t>DSMP</w:t>
            </w:r>
          </w:p>
          <w:p w14:paraId="03292A29" w14:textId="77777777" w:rsidR="0047368D" w:rsidRDefault="004C61B0">
            <w:pPr>
              <w:tabs>
                <w:tab w:val="left" w:pos="336"/>
                <w:tab w:val="left" w:pos="604"/>
              </w:tabs>
              <w:spacing w:line="400" w:lineRule="exact"/>
              <w:ind w:left="125" w:right="60" w:firstLine="6480"/>
            </w:pPr>
            <w:r>
              <w:rPr>
                <w:rFonts w:ascii="DFKai-SB" w:eastAsia="DFKai-SB" w:hAnsi="DFKai-SB"/>
                <w:color w:val="000000"/>
                <w:lang w:eastAsia="zh-TW"/>
              </w:rPr>
              <w:t xml:space="preserve">   {irb0021_dsmp_no} 否</w:t>
            </w:r>
          </w:p>
        </w:tc>
      </w:tr>
      <w:tr w:rsidR="0047368D" w14:paraId="252F356F" w14:textId="77777777">
        <w:tblPrEx>
          <w:tblCellMar>
            <w:top w:w="0" w:type="dxa"/>
            <w:bottom w:w="0" w:type="dxa"/>
          </w:tblCellMar>
        </w:tblPrEx>
        <w:trPr>
          <w:trHeight w:val="794"/>
          <w:jc w:val="center"/>
        </w:trPr>
        <w:tc>
          <w:tcPr>
            <w:tcW w:w="460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A7FC90" w14:textId="77777777" w:rsidR="0047368D" w:rsidRDefault="004C61B0">
            <w:pPr>
              <w:tabs>
                <w:tab w:val="left" w:pos="336"/>
              </w:tabs>
              <w:spacing w:line="400" w:lineRule="atLeast"/>
              <w:jc w:val="both"/>
            </w:pPr>
            <w:r>
              <w:rPr>
                <w:rFonts w:ascii="Book Antiqua" w:eastAsia="DFKai-SB" w:hAnsi="Book Antiqua"/>
                <w:color w:val="000000"/>
                <w:lang w:eastAsia="zh-TW"/>
              </w:rPr>
              <w:t>主持</w:t>
            </w:r>
            <w:r>
              <w:rPr>
                <w:rFonts w:eastAsia="DFKai-SB" w:cs="Times New Roman"/>
                <w:color w:val="000000"/>
                <w:lang w:eastAsia="zh-TW"/>
              </w:rPr>
              <w:t>人簽章：</w:t>
            </w:r>
            <w:r>
              <w:t>{#pi_has_sig}</w:t>
            </w:r>
            <w:r>
              <w:t>{%pi_sig}</w:t>
            </w:r>
            <w:r>
              <w:t>{/pi_has_sig}</w:t>
            </w:r>
          </w:p>
        </w:tc>
        <w:tc>
          <w:tcPr>
            <w:tcW w:w="5593" w:type="dxa"/>
            <w:gridSpan w:val="3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11068" w14:textId="77777777" w:rsidR="0047368D" w:rsidRDefault="004C61B0">
            <w:pPr>
              <w:tabs>
                <w:tab w:val="left" w:pos="336"/>
              </w:tabs>
              <w:spacing w:line="400" w:lineRule="exact"/>
              <w:jc w:val="both"/>
            </w:pPr>
            <w:r>
              <w:rPr>
                <w:rFonts w:eastAsia="DFKai-SB" w:cs="Times New Roman"/>
                <w:color w:val="000000"/>
                <w:lang w:eastAsia="zh-TW"/>
              </w:rPr>
              <w:t>單位主管簽章：</w:t>
            </w:r>
          </w:p>
        </w:tc>
      </w:tr>
    </w:tbl>
    <w:p w14:paraId="1F219A06" w14:textId="77777777" w:rsidR="0047368D" w:rsidRDefault="0047368D">
      <w:pPr>
        <w:rPr>
          <w:rFonts w:hint="eastAsia"/>
          <w:color w:val="000000"/>
          <w:lang w:eastAsia="zh-TW"/>
        </w:rPr>
      </w:pPr>
    </w:p>
    <w:sectPr w:rsidR="0047368D">
      <w:footerReference w:type="default" r:id="rId11"/>
      <w:pgSz w:w="12240" w:h="15840"/>
      <w:pgMar w:top="1440" w:right="1797" w:bottom="1701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1876" w14:textId="77777777" w:rsidR="005B4F13" w:rsidRDefault="005B4F13">
      <w:r>
        <w:separator/>
      </w:r>
    </w:p>
  </w:endnote>
  <w:endnote w:type="continuationSeparator" w:id="0">
    <w:p w14:paraId="6E1FD424" w14:textId="77777777" w:rsidR="005B4F13" w:rsidRDefault="005B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AF2F" w14:textId="77777777" w:rsidR="004C61B0" w:rsidRDefault="0060481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282B29" wp14:editId="1E0C8A0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5415"/>
              <wp:effectExtent l="0" t="0" r="0" b="0"/>
              <wp:wrapSquare wrapText="bothSides"/>
              <wp:docPr id="1" name="文字方塊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3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21808FB" w14:textId="77777777" w:rsidR="004C61B0" w:rsidRDefault="004C61B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282B29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-46.15pt;margin-top:.05pt;width:5.05pt;height:11.4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" filled="f" stroked="f">
              <v:textbox style="mso-fit-shape-to-text:t" inset="0,0,0,0">
                <w:txbxContent>
                  <w:p w14:paraId="621808FB" w14:textId="77777777" w:rsidR="004C61B0" w:rsidRDefault="004C61B0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ACE6" w14:textId="77777777" w:rsidR="005B4F13" w:rsidRDefault="005B4F13">
      <w:r>
        <w:rPr>
          <w:color w:val="000000"/>
        </w:rPr>
        <w:separator/>
      </w:r>
    </w:p>
  </w:footnote>
  <w:footnote w:type="continuationSeparator" w:id="0">
    <w:p w14:paraId="2E1D4DCA" w14:textId="77777777" w:rsidR="005B4F13" w:rsidRDefault="005B4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6DB"/>
    <w:multiLevelType w:val="multilevel"/>
    <w:tmpl w:val="00482768"/>
    <w:lvl w:ilvl="0">
      <w:start w:val="1"/>
      <w:numFmt w:val="decimal"/>
      <w:lvlText w:val="%1."/>
      <w:lvlJc w:val="left"/>
      <w:pPr>
        <w:ind w:left="1390" w:hanging="48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870" w:hanging="480"/>
      </w:pPr>
    </w:lvl>
    <w:lvl w:ilvl="2">
      <w:start w:val="1"/>
      <w:numFmt w:val="lowerRoman"/>
      <w:lvlText w:val="%3."/>
      <w:lvlJc w:val="right"/>
      <w:pPr>
        <w:ind w:left="2350" w:hanging="480"/>
      </w:pPr>
    </w:lvl>
    <w:lvl w:ilvl="3">
      <w:start w:val="1"/>
      <w:numFmt w:val="decimal"/>
      <w:lvlText w:val="%4."/>
      <w:lvlJc w:val="left"/>
      <w:pPr>
        <w:ind w:left="2830" w:hanging="480"/>
      </w:pPr>
    </w:lvl>
    <w:lvl w:ilvl="4">
      <w:start w:val="1"/>
      <w:numFmt w:val="ideographTraditional"/>
      <w:lvlText w:val="%5、"/>
      <w:lvlJc w:val="left"/>
      <w:pPr>
        <w:ind w:left="3310" w:hanging="480"/>
      </w:pPr>
    </w:lvl>
    <w:lvl w:ilvl="5">
      <w:start w:val="1"/>
      <w:numFmt w:val="lowerRoman"/>
      <w:lvlText w:val="%6."/>
      <w:lvlJc w:val="right"/>
      <w:pPr>
        <w:ind w:left="3790" w:hanging="480"/>
      </w:pPr>
    </w:lvl>
    <w:lvl w:ilvl="6">
      <w:start w:val="1"/>
      <w:numFmt w:val="decimal"/>
      <w:lvlText w:val="%7."/>
      <w:lvlJc w:val="left"/>
      <w:pPr>
        <w:ind w:left="4270" w:hanging="480"/>
      </w:pPr>
    </w:lvl>
    <w:lvl w:ilvl="7">
      <w:start w:val="1"/>
      <w:numFmt w:val="ideographTraditional"/>
      <w:lvlText w:val="%8、"/>
      <w:lvlJc w:val="left"/>
      <w:pPr>
        <w:ind w:left="4750" w:hanging="480"/>
      </w:pPr>
    </w:lvl>
    <w:lvl w:ilvl="8">
      <w:start w:val="1"/>
      <w:numFmt w:val="lowerRoman"/>
      <w:lvlText w:val="%9."/>
      <w:lvlJc w:val="right"/>
      <w:pPr>
        <w:ind w:left="5230" w:hanging="480"/>
      </w:pPr>
    </w:lvl>
  </w:abstractNum>
  <w:abstractNum w:abstractNumId="1" w15:restartNumberingAfterBreak="0">
    <w:nsid w:val="0F822390"/>
    <w:multiLevelType w:val="multilevel"/>
    <w:tmpl w:val="2ABA766A"/>
    <w:lvl w:ilvl="0">
      <w:start w:val="1"/>
      <w:numFmt w:val="decimal"/>
      <w:lvlText w:val="%1."/>
      <w:lvlJc w:val="left"/>
      <w:pPr>
        <w:ind w:left="905" w:hanging="48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385" w:hanging="480"/>
      </w:pPr>
    </w:lvl>
    <w:lvl w:ilvl="2">
      <w:start w:val="1"/>
      <w:numFmt w:val="lowerRoman"/>
      <w:lvlText w:val="%3."/>
      <w:lvlJc w:val="right"/>
      <w:pPr>
        <w:ind w:left="1865" w:hanging="480"/>
      </w:pPr>
    </w:lvl>
    <w:lvl w:ilvl="3">
      <w:start w:val="1"/>
      <w:numFmt w:val="decimal"/>
      <w:lvlText w:val="%4."/>
      <w:lvlJc w:val="left"/>
      <w:pPr>
        <w:ind w:left="2345" w:hanging="480"/>
      </w:pPr>
    </w:lvl>
    <w:lvl w:ilvl="4">
      <w:start w:val="1"/>
      <w:numFmt w:val="ideographTraditional"/>
      <w:lvlText w:val="%5、"/>
      <w:lvlJc w:val="left"/>
      <w:pPr>
        <w:ind w:left="2825" w:hanging="480"/>
      </w:pPr>
    </w:lvl>
    <w:lvl w:ilvl="5">
      <w:start w:val="1"/>
      <w:numFmt w:val="lowerRoman"/>
      <w:lvlText w:val="%6."/>
      <w:lvlJc w:val="right"/>
      <w:pPr>
        <w:ind w:left="3305" w:hanging="480"/>
      </w:pPr>
    </w:lvl>
    <w:lvl w:ilvl="6">
      <w:start w:val="1"/>
      <w:numFmt w:val="decimal"/>
      <w:lvlText w:val="%7."/>
      <w:lvlJc w:val="left"/>
      <w:pPr>
        <w:ind w:left="3785" w:hanging="480"/>
      </w:pPr>
    </w:lvl>
    <w:lvl w:ilvl="7">
      <w:start w:val="1"/>
      <w:numFmt w:val="ideographTraditional"/>
      <w:lvlText w:val="%8、"/>
      <w:lvlJc w:val="left"/>
      <w:pPr>
        <w:ind w:left="4265" w:hanging="480"/>
      </w:pPr>
    </w:lvl>
    <w:lvl w:ilvl="8">
      <w:start w:val="1"/>
      <w:numFmt w:val="lowerRoman"/>
      <w:lvlText w:val="%9."/>
      <w:lvlJc w:val="right"/>
      <w:pPr>
        <w:ind w:left="4745" w:hanging="480"/>
      </w:pPr>
    </w:lvl>
  </w:abstractNum>
  <w:abstractNum w:abstractNumId="2" w15:restartNumberingAfterBreak="0">
    <w:nsid w:val="11C97521"/>
    <w:multiLevelType w:val="multilevel"/>
    <w:tmpl w:val="813E8C08"/>
    <w:lvl w:ilvl="0">
      <w:start w:val="1"/>
      <w:numFmt w:val="decimal"/>
      <w:lvlText w:val="(%1)"/>
      <w:lvlJc w:val="left"/>
      <w:pPr>
        <w:ind w:left="1440" w:hanging="480"/>
      </w:pPr>
      <w:rPr>
        <w:rFonts w:ascii="Times New Roman" w:hAnsi="Times New Roman"/>
        <w:sz w:val="24"/>
        <w:szCs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741EFF"/>
    <w:multiLevelType w:val="multilevel"/>
    <w:tmpl w:val="B2667668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/>
        <w:b w:val="0"/>
        <w:sz w:val="24"/>
        <w:szCs w:val="24"/>
      </w:rPr>
    </w:lvl>
    <w:lvl w:ilvl="1">
      <w:numFmt w:val="bullet"/>
      <w:lvlText w:val="-"/>
      <w:lvlJc w:val="left"/>
      <w:pPr>
        <w:ind w:left="938" w:hanging="360"/>
      </w:pPr>
      <w:rPr>
        <w:b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1538" w:hanging="480"/>
      </w:pPr>
    </w:lvl>
    <w:lvl w:ilvl="3">
      <w:start w:val="1"/>
      <w:numFmt w:val="decimal"/>
      <w:lvlText w:val="%4."/>
      <w:lvlJc w:val="left"/>
      <w:pPr>
        <w:ind w:left="2018" w:hanging="480"/>
      </w:pPr>
    </w:lvl>
    <w:lvl w:ilvl="4">
      <w:start w:val="1"/>
      <w:numFmt w:val="ideographTraditional"/>
      <w:lvlText w:val="%5、"/>
      <w:lvlJc w:val="left"/>
      <w:pPr>
        <w:ind w:left="2498" w:hanging="480"/>
      </w:pPr>
    </w:lvl>
    <w:lvl w:ilvl="5">
      <w:start w:val="1"/>
      <w:numFmt w:val="lowerRoman"/>
      <w:lvlText w:val="%6."/>
      <w:lvlJc w:val="right"/>
      <w:pPr>
        <w:ind w:left="2978" w:hanging="480"/>
      </w:pPr>
    </w:lvl>
    <w:lvl w:ilvl="6">
      <w:start w:val="1"/>
      <w:numFmt w:val="decimal"/>
      <w:lvlText w:val="%7."/>
      <w:lvlJc w:val="left"/>
      <w:pPr>
        <w:ind w:left="3458" w:hanging="480"/>
      </w:pPr>
    </w:lvl>
    <w:lvl w:ilvl="7">
      <w:start w:val="1"/>
      <w:numFmt w:val="ideographTraditional"/>
      <w:lvlText w:val="%8、"/>
      <w:lvlJc w:val="left"/>
      <w:pPr>
        <w:ind w:left="3938" w:hanging="480"/>
      </w:pPr>
    </w:lvl>
    <w:lvl w:ilvl="8">
      <w:start w:val="1"/>
      <w:numFmt w:val="lowerRoman"/>
      <w:lvlText w:val="%9."/>
      <w:lvlJc w:val="right"/>
      <w:pPr>
        <w:ind w:left="4418" w:hanging="480"/>
      </w:pPr>
    </w:lvl>
  </w:abstractNum>
  <w:abstractNum w:abstractNumId="4" w15:restartNumberingAfterBreak="0">
    <w:nsid w:val="3C6D6B56"/>
    <w:multiLevelType w:val="multilevel"/>
    <w:tmpl w:val="FDE8603A"/>
    <w:lvl w:ilvl="0">
      <w:start w:val="1"/>
      <w:numFmt w:val="decimal"/>
      <w:lvlText w:val="(%1)"/>
      <w:lvlJc w:val="left"/>
      <w:pPr>
        <w:ind w:left="1058" w:hanging="48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CBE77D4"/>
    <w:multiLevelType w:val="multilevel"/>
    <w:tmpl w:val="CA500E06"/>
    <w:lvl w:ilvl="0">
      <w:start w:val="1"/>
      <w:numFmt w:val="decimal"/>
      <w:lvlText w:val="(%1)"/>
      <w:lvlJc w:val="left"/>
      <w:pPr>
        <w:ind w:left="1325" w:hanging="360"/>
      </w:pPr>
    </w:lvl>
    <w:lvl w:ilvl="1">
      <w:start w:val="1"/>
      <w:numFmt w:val="decimal"/>
      <w:lvlText w:val="(%2)"/>
      <w:lvlJc w:val="left"/>
      <w:pPr>
        <w:ind w:left="1440" w:hanging="480"/>
      </w:pPr>
      <w:rPr>
        <w:rFonts w:ascii="Times New Roman" w:hAnsi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AE037F4"/>
    <w:multiLevelType w:val="multilevel"/>
    <w:tmpl w:val="B226D422"/>
    <w:lvl w:ilvl="0">
      <w:start w:val="1"/>
      <w:numFmt w:val="taiwaneseCountingThousand"/>
      <w:lvlText w:val="(%1)"/>
      <w:lvlJc w:val="left"/>
      <w:pPr>
        <w:ind w:left="1190" w:hanging="480"/>
      </w:pPr>
      <w:rPr>
        <w:rFonts w:ascii="DFKai-SB" w:eastAsia="DFKai-SB" w:hAnsi="DFKai-SB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022821734">
    <w:abstractNumId w:val="3"/>
  </w:num>
  <w:num w:numId="2" w16cid:durableId="1420952989">
    <w:abstractNumId w:val="4"/>
  </w:num>
  <w:num w:numId="3" w16cid:durableId="271669733">
    <w:abstractNumId w:val="5"/>
  </w:num>
  <w:num w:numId="4" w16cid:durableId="1615791189">
    <w:abstractNumId w:val="2"/>
  </w:num>
  <w:num w:numId="5" w16cid:durableId="1834568559">
    <w:abstractNumId w:val="6"/>
  </w:num>
  <w:num w:numId="6" w16cid:durableId="532033191">
    <w:abstractNumId w:val="0"/>
  </w:num>
  <w:num w:numId="7" w16cid:durableId="181752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attachedTemplate r:id="rId1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8D"/>
    <w:rsid w:val="00046FE7"/>
    <w:rsid w:val="000B535B"/>
    <w:rsid w:val="00106523"/>
    <w:rsid w:val="00113C27"/>
    <w:rsid w:val="00127AAB"/>
    <w:rsid w:val="001636CA"/>
    <w:rsid w:val="00170FA9"/>
    <w:rsid w:val="001721C8"/>
    <w:rsid w:val="001754E0"/>
    <w:rsid w:val="00180433"/>
    <w:rsid w:val="0019102B"/>
    <w:rsid w:val="001A585A"/>
    <w:rsid w:val="001F3B39"/>
    <w:rsid w:val="001F67DB"/>
    <w:rsid w:val="00243C27"/>
    <w:rsid w:val="002A4495"/>
    <w:rsid w:val="002B56ED"/>
    <w:rsid w:val="002E3797"/>
    <w:rsid w:val="002E3BAA"/>
    <w:rsid w:val="003416B0"/>
    <w:rsid w:val="00341F9F"/>
    <w:rsid w:val="003613CA"/>
    <w:rsid w:val="004009ED"/>
    <w:rsid w:val="004207CB"/>
    <w:rsid w:val="00421899"/>
    <w:rsid w:val="0047368D"/>
    <w:rsid w:val="00492F95"/>
    <w:rsid w:val="00495A66"/>
    <w:rsid w:val="004A4A7C"/>
    <w:rsid w:val="004C18B2"/>
    <w:rsid w:val="004C61B0"/>
    <w:rsid w:val="004E1E0D"/>
    <w:rsid w:val="00507E30"/>
    <w:rsid w:val="0051068C"/>
    <w:rsid w:val="00533667"/>
    <w:rsid w:val="00552CD9"/>
    <w:rsid w:val="005857E8"/>
    <w:rsid w:val="005941C9"/>
    <w:rsid w:val="005A2731"/>
    <w:rsid w:val="005A62E1"/>
    <w:rsid w:val="005B4F13"/>
    <w:rsid w:val="00604814"/>
    <w:rsid w:val="00670CD2"/>
    <w:rsid w:val="006F2866"/>
    <w:rsid w:val="006F4E3E"/>
    <w:rsid w:val="00737AA9"/>
    <w:rsid w:val="0074463D"/>
    <w:rsid w:val="0074603D"/>
    <w:rsid w:val="00747157"/>
    <w:rsid w:val="00753C17"/>
    <w:rsid w:val="007801D1"/>
    <w:rsid w:val="007B1DDD"/>
    <w:rsid w:val="007D0CA0"/>
    <w:rsid w:val="007D1861"/>
    <w:rsid w:val="0080349A"/>
    <w:rsid w:val="0081607F"/>
    <w:rsid w:val="00826D20"/>
    <w:rsid w:val="00827169"/>
    <w:rsid w:val="00836EA8"/>
    <w:rsid w:val="0084245D"/>
    <w:rsid w:val="00893D1D"/>
    <w:rsid w:val="008B6729"/>
    <w:rsid w:val="008C6189"/>
    <w:rsid w:val="008D175A"/>
    <w:rsid w:val="009A5841"/>
    <w:rsid w:val="009D76E4"/>
    <w:rsid w:val="009E7C7E"/>
    <w:rsid w:val="00A07EBD"/>
    <w:rsid w:val="00A10908"/>
    <w:rsid w:val="00A519D5"/>
    <w:rsid w:val="00A83C51"/>
    <w:rsid w:val="00AF6943"/>
    <w:rsid w:val="00B0610C"/>
    <w:rsid w:val="00B07044"/>
    <w:rsid w:val="00B14F18"/>
    <w:rsid w:val="00B24011"/>
    <w:rsid w:val="00B37F08"/>
    <w:rsid w:val="00B804D8"/>
    <w:rsid w:val="00B85983"/>
    <w:rsid w:val="00BA5DF7"/>
    <w:rsid w:val="00BC1122"/>
    <w:rsid w:val="00BD1188"/>
    <w:rsid w:val="00BE2DF7"/>
    <w:rsid w:val="00BE76C1"/>
    <w:rsid w:val="00C43D60"/>
    <w:rsid w:val="00C754A1"/>
    <w:rsid w:val="00CE2C60"/>
    <w:rsid w:val="00CE30F2"/>
    <w:rsid w:val="00CE34E4"/>
    <w:rsid w:val="00D267BB"/>
    <w:rsid w:val="00D35DDF"/>
    <w:rsid w:val="00DA6FE7"/>
    <w:rsid w:val="00DD1528"/>
    <w:rsid w:val="00DD237B"/>
    <w:rsid w:val="00DD3DB9"/>
    <w:rsid w:val="00E020D7"/>
    <w:rsid w:val="00E65EC8"/>
    <w:rsid w:val="00E746D8"/>
    <w:rsid w:val="00E93C9C"/>
    <w:rsid w:val="00EB3490"/>
    <w:rsid w:val="00EC1F41"/>
    <w:rsid w:val="00ED03D8"/>
    <w:rsid w:val="00ED4530"/>
    <w:rsid w:val="00ED7A2C"/>
    <w:rsid w:val="00EE5C2A"/>
    <w:rsid w:val="00F1045E"/>
    <w:rsid w:val="00F11E6D"/>
    <w:rsid w:val="00F17851"/>
    <w:rsid w:val="00F20D0A"/>
    <w:rsid w:val="00F3238C"/>
    <w:rsid w:val="00F3734D"/>
    <w:rsid w:val="00F3787A"/>
    <w:rsid w:val="00F44478"/>
    <w:rsid w:val="00F6004E"/>
    <w:rsid w:val="00FC5A1B"/>
    <w:rsid w:val="00FC68FD"/>
    <w:rsid w:val="00FE2301"/>
    <w:rsid w:val="00FF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94FA9"/>
  <w15:docId w15:val="{F42CB764-2C0D-D44F-A507-59FD190B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cs="Angsana New"/>
      <w:sz w:val="24"/>
      <w:szCs w:val="24"/>
      <w:lang w:val="en-US" w:eastAsia="en-US" w:bidi="th-TH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180" w:after="180" w:line="720" w:lineRule="auto"/>
      <w:outlineLvl w:val="0"/>
    </w:pPr>
    <w:rPr>
      <w:rFonts w:ascii="Arial" w:hAnsi="Arial" w:cs="Times New Roman"/>
      <w:b/>
      <w:bCs/>
      <w:kern w:val="3"/>
      <w:sz w:val="52"/>
      <w:szCs w:val="52"/>
    </w:rPr>
  </w:style>
  <w:style w:type="paragraph" w:styleId="Heading2">
    <w:name w:val="heading 2"/>
    <w:basedOn w:val="Normal"/>
    <w:next w:val="NormalIndent"/>
    <w:uiPriority w:val="9"/>
    <w:semiHidden/>
    <w:unhideWhenUsed/>
    <w:qFormat/>
    <w:pPr>
      <w:keepNext/>
      <w:widowControl w:val="0"/>
      <w:jc w:val="center"/>
      <w:outlineLvl w:val="1"/>
    </w:pPr>
    <w:rPr>
      <w:rFonts w:cs="Times New Roman"/>
      <w:kern w:val="3"/>
      <w:sz w:val="28"/>
      <w:szCs w:val="20"/>
      <w:lang w:eastAsia="zh-TW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  <w:style w:type="paragraph" w:customStyle="1" w:styleId="Default">
    <w:name w:val="Default"/>
    <w:pPr>
      <w:widowControl w:val="0"/>
      <w:suppressAutoHyphens/>
      <w:autoSpaceDE w:val="0"/>
      <w:autoSpaceDN w:val="0"/>
      <w:textAlignment w:val="baseline"/>
    </w:pPr>
    <w:rPr>
      <w:rFonts w:ascii="DFKai-SB" w:eastAsia="DFKai-SB" w:hAnsi="DFKai-SB" w:cs="DFKai-SB"/>
      <w:color w:val="000000"/>
      <w:sz w:val="24"/>
      <w:szCs w:val="24"/>
      <w:lang w:val="en-US"/>
    </w:rPr>
  </w:style>
  <w:style w:type="paragraph" w:styleId="BodyTextIndent3">
    <w:name w:val="Body Text Indent 3"/>
    <w:basedOn w:val="Normal"/>
    <w:pPr>
      <w:spacing w:after="120"/>
      <w:ind w:left="480"/>
    </w:pPr>
    <w:rPr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tabs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720" w:hanging="13"/>
      <w:jc w:val="both"/>
    </w:pPr>
  </w:style>
  <w:style w:type="paragraph" w:styleId="CommentText">
    <w:name w:val="annotation text"/>
    <w:basedOn w:val="Normal"/>
    <w:pPr>
      <w:widowControl w:val="0"/>
      <w:spacing w:before="46" w:line="360" w:lineRule="atLeast"/>
    </w:pPr>
    <w:rPr>
      <w:rFonts w:ascii="MingLiU" w:eastAsia="MingLiU" w:hAnsi="MingLiU" w:cs="Times New Roman"/>
      <w:szCs w:val="20"/>
      <w:lang w:eastAsia="zh-TW" w:bidi="ar-SA"/>
    </w:rPr>
  </w:style>
  <w:style w:type="paragraph" w:customStyle="1" w:styleId="1">
    <w:name w:val="1"/>
    <w:basedOn w:val="Normal"/>
    <w:pPr>
      <w:widowControl w:val="0"/>
      <w:tabs>
        <w:tab w:val="left" w:pos="284"/>
      </w:tabs>
      <w:spacing w:before="46" w:line="360" w:lineRule="atLeast"/>
      <w:ind w:left="284" w:hanging="284"/>
      <w:jc w:val="both"/>
    </w:pPr>
    <w:rPr>
      <w:rFonts w:ascii="MingLiU" w:eastAsia="MingLiU" w:hAnsi="MingLiU" w:cs="Times New Roman"/>
      <w:szCs w:val="20"/>
      <w:lang w:eastAsia="zh-TW" w:bidi="ar-SA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.."/>
    <w:basedOn w:val="Default"/>
    <w:next w:val="Default"/>
    <w:rPr>
      <w:color w:val="auto"/>
    </w:rPr>
  </w:style>
  <w:style w:type="paragraph" w:styleId="BodyTextIndent2">
    <w:name w:val="Body Text Indent 2"/>
    <w:basedOn w:val="Normal"/>
    <w:pPr>
      <w:spacing w:after="120" w:line="480" w:lineRule="auto"/>
      <w:ind w:left="480"/>
    </w:pPr>
  </w:style>
  <w:style w:type="paragraph" w:styleId="BlockText">
    <w:name w:val="Block Text"/>
    <w:basedOn w:val="Normal"/>
    <w:pPr>
      <w:widowControl w:val="0"/>
      <w:tabs>
        <w:tab w:val="left" w:pos="180"/>
        <w:tab w:val="left" w:pos="360"/>
        <w:tab w:val="left" w:pos="720"/>
        <w:tab w:val="left" w:pos="1260"/>
      </w:tabs>
      <w:spacing w:before="180" w:line="400" w:lineRule="exact"/>
      <w:ind w:left="360" w:right="465"/>
      <w:jc w:val="both"/>
    </w:pPr>
    <w:rPr>
      <w:rFonts w:ascii="DFKai-SB" w:eastAsia="DFKai-SB" w:hAnsi="DFKai-SB" w:cs="Times New Roman"/>
      <w:kern w:val="3"/>
      <w:sz w:val="28"/>
      <w:u w:val="single"/>
      <w:lang w:eastAsia="zh-TW" w:bidi="ar-SA"/>
    </w:rPr>
  </w:style>
  <w:style w:type="paragraph" w:styleId="PlainText">
    <w:name w:val="Plain Text"/>
    <w:basedOn w:val="Normal"/>
    <w:pPr>
      <w:widowControl w:val="0"/>
      <w:spacing w:line="360" w:lineRule="atLeast"/>
    </w:pPr>
    <w:rPr>
      <w:rFonts w:ascii="MingLiU" w:eastAsia="MingLiU" w:hAnsi="MingLiU" w:cs="Times New Roman"/>
      <w:szCs w:val="20"/>
      <w:lang w:eastAsia="zh-TW" w:bidi="ar-SA"/>
    </w:rPr>
  </w:style>
  <w:style w:type="paragraph" w:styleId="Date">
    <w:name w:val="Date"/>
    <w:basedOn w:val="Normal"/>
    <w:next w:val="Normal"/>
    <w:pPr>
      <w:widowControl w:val="0"/>
      <w:spacing w:line="360" w:lineRule="atLeast"/>
      <w:jc w:val="right"/>
    </w:pPr>
    <w:rPr>
      <w:rFonts w:ascii="DFKai-SB" w:eastAsia="DFKai-SB" w:hAnsi="DFKai-SB" w:cs="Times New Roman"/>
      <w:szCs w:val="20"/>
      <w:lang w:eastAsia="zh-TW" w:bidi="ar-SA"/>
    </w:rPr>
  </w:style>
  <w:style w:type="paragraph" w:styleId="NormalIndent">
    <w:name w:val="Normal Indent"/>
    <w:basedOn w:val="Normal"/>
    <w:pPr>
      <w:ind w:left="480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rPr>
      <w:rFonts w:ascii="Arial" w:hAnsi="Arial" w:cs="Times New Roman"/>
      <w:sz w:val="18"/>
      <w:szCs w:val="18"/>
    </w:rPr>
  </w:style>
  <w:style w:type="character" w:customStyle="1" w:styleId="a0">
    <w:name w:val="頁首 字元"/>
    <w:rPr>
      <w:rFonts w:eastAsia="PMingLiU" w:cs="Angsana New"/>
      <w:lang w:val="en-US" w:eastAsia="en-US" w:bidi="th-TH"/>
    </w:rPr>
  </w:style>
  <w:style w:type="paragraph" w:styleId="ListParagraph">
    <w:name w:val="List Paragraph"/>
    <w:basedOn w:val="Normal"/>
    <w:pPr>
      <w:widowControl w:val="0"/>
      <w:ind w:left="480"/>
    </w:pPr>
    <w:rPr>
      <w:rFonts w:ascii="Calibri" w:hAnsi="Calibri" w:cs="Times New Roman"/>
      <w:kern w:val="3"/>
      <w:szCs w:val="22"/>
      <w:lang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E105149B2C3DF44D9EB3C271AEC56A33" ma:contentTypeVersion="2" ma:contentTypeDescription="建立新的文件。" ma:contentTypeScope="" ma:versionID="0acd7f2d097a49ff2792854b7bf46454">
  <xsd:schema xmlns:xsd="http://www.w3.org/2001/XMLSchema" xmlns:xs="http://www.w3.org/2001/XMLSchema" xmlns:p="http://schemas.microsoft.com/office/2006/metadata/properties" xmlns:ns2="dd7fc72f-9582-4d4d-b968-62b9962b31e0" targetNamespace="http://schemas.microsoft.com/office/2006/metadata/properties" ma:root="true" ma:fieldsID="efceef656d187e774503a1c90fcda913" ns2:_="">
    <xsd:import namespace="dd7fc72f-9582-4d4d-b968-62b9962b31e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c72f-9582-4d4d-b968-62b9962b31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件識別碼值" ma:description="指派給此項目的文件識別碼值。" ma:internalName="_dlc_DocId" ma:readOnly="true">
      <xsd:simpleType>
        <xsd:restriction base="dms:Text"/>
      </xsd:simpleType>
    </xsd:element>
    <xsd:element name="_dlc_DocIdUrl" ma:index="9" nillable="true" ma:displayName="文件識別碼" ma:description="此文件的永久性連結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持續性識別碼" ma:description="新增時保留識別碼。" ma:hidden="true" ma:internalName="_dlc_DocIdPersistId" ma:readOnly="true">
      <xsd:simpleType>
        <xsd:restriction base="dms:Boolean"/>
      </xsd:simpleType>
    </xsd:element>
    <xsd:element name="SharedWithUsers" ma:index="11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539E70-0CD6-474D-8842-151A6EF5995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35D779-891A-44CB-A100-83821E6C75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E4E1D1E-1300-4FC3-B9D0-FEE33B0E25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1D6BAE-00BD-4EE1-8C61-E774D661DF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fc72f-9582-4d4d-b968-62b9962b3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IRB編號：</dc:title>
  <dc:subject/>
  <dc:creator>yuyin0411</dc:creator>
  <cp:keywords/>
  <cp:lastModifiedBy>Kung-Ching Wang</cp:lastModifiedBy>
  <cp:revision>2</cp:revision>
  <cp:lastPrinted>2025-08-12T10:31:00Z</cp:lastPrinted>
  <dcterms:created xsi:type="dcterms:W3CDTF">2026-06-10T03:49:00Z</dcterms:created>
  <dcterms:modified xsi:type="dcterms:W3CDTF">2026-06-10T03:49:00Z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XWVTFXZDR6YW-128-23747</vt:lpwstr>
  </property>
  <property fmtid="{D5CDD505-2E9C-101B-9397-08002B2CF9AE}" pid="3" name="_dlc_DocIdItemGuid">
    <vt:lpwstr>91ef36f9-875a-4b2f-9257-668249e6ee01</vt:lpwstr>
  </property>
  <property fmtid="{D5CDD505-2E9C-101B-9397-08002B2CF9AE}" pid="4" name="_dlc_DocIdUrl">
    <vt:lpwstr>https://share.cdc.gov.tw/intranet/_layouts/15/DocIdRedir.aspx?ID=XWVTFXZDR6YW-128-23747, XWVTFXZDR6YW-128-23747</vt:lpwstr>
  </property>
</Properties>
</file>